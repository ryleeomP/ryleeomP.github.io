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9097" w14:textId="59331EF0" w:rsidR="002021A0" w:rsidRPr="002021A0" w:rsidRDefault="002021A0" w:rsidP="00AB0C7C">
      <w:pPr>
        <w:pStyle w:val="Graphicsanchor"/>
        <w:spacing w:before="120"/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54143" behindDoc="0" locked="1" layoutInCell="1" allowOverlap="1" wp14:anchorId="21A02286" wp14:editId="36A4A2B2">
                <wp:simplePos x="0" y="0"/>
                <wp:positionH relativeFrom="margin">
                  <wp:posOffset>27940</wp:posOffset>
                </wp:positionH>
                <wp:positionV relativeFrom="margin">
                  <wp:posOffset>1107440</wp:posOffset>
                </wp:positionV>
                <wp:extent cx="1876425" cy="1204658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204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30D19" w14:textId="5964E662" w:rsidR="00C5063B" w:rsidRDefault="008753E8" w:rsidP="009531DE">
                            <w:pPr>
                              <w:pStyle w:val="Heading2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RELAVENT EXPERIENCE</w:t>
                            </w:r>
                          </w:p>
                          <w:p w14:paraId="0DB05715" w14:textId="0C406C8F" w:rsidR="003D4DA3" w:rsidRDefault="002B51A5" w:rsidP="003D4DA3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E</w:t>
                            </w:r>
                            <w:r w:rsidR="003D4DA3"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xperience with 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basic computing software including </w:t>
                            </w:r>
                            <w:r w:rsidR="003D4DA3" w:rsidRPr="006916E8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Microsoft Suite (Word, PowerPoint, Outlook, and Excel)</w:t>
                            </w:r>
                            <w:r w:rsidR="003D4DA3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EE4E067" w14:textId="77777777" w:rsidR="003D4DA3" w:rsidRDefault="003D4DA3" w:rsidP="003D4DA3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3D81B47F" w14:textId="01EA533B" w:rsidR="003D4DA3" w:rsidRDefault="003D4DA3" w:rsidP="003D4DA3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Experience teaching and presenting to </w:t>
                            </w:r>
                            <w:r w:rsidR="0050219A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broad </w:t>
                            </w:r>
                            <w:r w:rsidR="00121D35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audiences 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in indoor and outdoor settings.  </w:t>
                            </w:r>
                          </w:p>
                          <w:p w14:paraId="2C95D313" w14:textId="77777777" w:rsidR="000C710D" w:rsidRDefault="000C710D" w:rsidP="003D4DA3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222F4C18" w14:textId="3A98F353" w:rsidR="00C34F3B" w:rsidRDefault="00C34F3B" w:rsidP="003D4DA3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Experience recruiting, training, and managing staff</w:t>
                            </w:r>
                            <w:r w:rsidR="0005517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C2F6F0B" w14:textId="77777777" w:rsidR="00055179" w:rsidRDefault="00055179" w:rsidP="003D4DA3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508B5546" w14:textId="5994B494" w:rsidR="003742B1" w:rsidRDefault="000C710D" w:rsidP="003742B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Experience </w:t>
                            </w:r>
                            <w:r w:rsidR="00587AF5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with data analysis and management in research settings.</w:t>
                            </w:r>
                          </w:p>
                          <w:p w14:paraId="0869C755" w14:textId="77777777" w:rsidR="001F5955" w:rsidRDefault="001F5955" w:rsidP="003742B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6685DD01" w14:textId="76D320E0" w:rsidR="001F5955" w:rsidRDefault="001F5955" w:rsidP="003742B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Experience </w:t>
                            </w:r>
                            <w:r w:rsidR="00584987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identifying 200+ grass, forb, shrub, and tree species. </w:t>
                            </w:r>
                          </w:p>
                          <w:p w14:paraId="5076A102" w14:textId="77777777" w:rsidR="001F5955" w:rsidRDefault="001F5955" w:rsidP="003742B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6E71CE72" w14:textId="77777777" w:rsidR="003742B1" w:rsidRDefault="003742B1" w:rsidP="003742B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3B2DE1C1" w14:textId="4E5DC8C7" w:rsidR="00350A01" w:rsidRPr="00855FD4" w:rsidRDefault="00350A01" w:rsidP="000B2E52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External coursework</w:t>
                            </w:r>
                          </w:p>
                          <w:p w14:paraId="2DA091CD" w14:textId="51D9A1AD" w:rsidR="007E7606" w:rsidRDefault="009531DE" w:rsidP="00350A0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Project Learning Tree </w:t>
                            </w:r>
                            <w:r w:rsidR="007E7606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(PLT) Roots of Resilience: Trauma-Informed Tools for Education and Outreach</w:t>
                            </w:r>
                          </w:p>
                          <w:p w14:paraId="5955070C" w14:textId="4F00A3C9" w:rsidR="007E7606" w:rsidRPr="00855FD4" w:rsidRDefault="007E7606" w:rsidP="007E7606">
                            <w:pPr>
                              <w:pStyle w:val="List"/>
                              <w:spacing w:line="240" w:lineRule="auto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August 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5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8A83DBB" w14:textId="77777777" w:rsidR="007E7606" w:rsidRDefault="007E7606" w:rsidP="00350A0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4AFE2A59" w14:textId="2F39C426" w:rsidR="007E7606" w:rsidRDefault="007E7606" w:rsidP="00350A0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PLT </w:t>
                            </w:r>
                            <w:r w:rsidR="001F5955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Nature’s Rx: Engaging Learners Outdoors for Mental Wellness</w:t>
                            </w:r>
                          </w:p>
                          <w:p w14:paraId="3BE7B6D1" w14:textId="041CE1A1" w:rsidR="001F5955" w:rsidRDefault="001F5955" w:rsidP="001F5955">
                            <w:pPr>
                              <w:pStyle w:val="List"/>
                              <w:spacing w:line="240" w:lineRule="auto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July 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5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A4CDF5E" w14:textId="77777777" w:rsidR="00942525" w:rsidRPr="00855FD4" w:rsidRDefault="00942525" w:rsidP="00350A0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7879CB1C" w14:textId="22118C88" w:rsidR="00516DC5" w:rsidRDefault="004A1E9C" w:rsidP="00516DC5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4A1E9C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Plant Growth Facilities (PGF) Worker Protection Standard </w:t>
                            </w:r>
                            <w:r w:rsidR="00B72F80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and</w:t>
                            </w:r>
                            <w:r w:rsidRPr="004A1E9C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Site-Specific Training </w:t>
                            </w:r>
                            <w: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January 2023</w:t>
                            </w:r>
                          </w:p>
                          <w:p w14:paraId="2AE6CE7E" w14:textId="77777777" w:rsidR="00DC1275" w:rsidRDefault="00DC1275" w:rsidP="00DC1275"/>
                          <w:p w14:paraId="7DDAC108" w14:textId="77777777" w:rsidR="004A1E9C" w:rsidRDefault="004A1E9C" w:rsidP="00DC1275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738C7FA1" w14:textId="0E195B93" w:rsidR="00DC1275" w:rsidRPr="003A67B6" w:rsidRDefault="00DC1275" w:rsidP="00DC1275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3A67B6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LInkedin</w:t>
                            </w:r>
                          </w:p>
                          <w:p w14:paraId="7009303E" w14:textId="77777777" w:rsidR="00DC1275" w:rsidRPr="007D171D" w:rsidRDefault="00DC1275" w:rsidP="00DC1275">
                            <w:pPr>
                              <w:pStyle w:val="List"/>
                              <w:spacing w:after="240" w:line="240" w:lineRule="auto"/>
                              <w:ind w:left="0" w:firstLine="0"/>
                              <w:rPr>
                                <w:rFonts w:ascii="Amasis MT Pro Light" w:hAnsi="Amasis MT Pro Light"/>
                                <w:color w:val="5C715E" w:themeColor="accent1" w:themeShade="BF"/>
                                <w:sz w:val="22"/>
                                <w:szCs w:val="22"/>
                              </w:rPr>
                            </w:pPr>
                            <w:hyperlink r:id="rId9" w:history="1">
                              <w:r w:rsidRPr="007D171D">
                                <w:rPr>
                                  <w:rStyle w:val="Hyperlink"/>
                                  <w:rFonts w:ascii="Amasis MT Pro Light" w:hAnsi="Amasis MT Pro Light"/>
                                  <w:color w:val="5C715E" w:themeColor="accent1" w:themeShade="BF"/>
                                  <w:sz w:val="22"/>
                                  <w:szCs w:val="22"/>
                                </w:rPr>
                                <w:t>https://www.linkedin.com/in/rylee-mcmillan/</w:t>
                              </w:r>
                            </w:hyperlink>
                          </w:p>
                          <w:p w14:paraId="39BFD067" w14:textId="77777777" w:rsidR="00823ECA" w:rsidRDefault="00823ECA" w:rsidP="00350A0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34D229FF" w14:textId="77777777" w:rsidR="00011AC1" w:rsidRDefault="00011AC1" w:rsidP="00350A0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45650842" w14:textId="77777777" w:rsidR="00011AC1" w:rsidRPr="00855FD4" w:rsidRDefault="00011AC1" w:rsidP="00350A01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02286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.2pt;margin-top:87.2pt;width:147.75pt;height:948.55pt;z-index:2516541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" filled="f" stroked="f">
                <v:textbox>
                  <w:txbxContent>
                    <w:p w14:paraId="4A830D19" w14:textId="5964E662" w:rsidR="00C5063B" w:rsidRDefault="008753E8" w:rsidP="009531DE">
                      <w:pPr>
                        <w:pStyle w:val="Heading2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RELAVENT EXPERIENCE</w:t>
                      </w:r>
                    </w:p>
                    <w:p w14:paraId="0DB05715" w14:textId="0C406C8F" w:rsidR="003D4DA3" w:rsidRDefault="002B51A5" w:rsidP="003D4DA3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E</w:t>
                      </w:r>
                      <w:r w:rsidR="003D4DA3"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xperience with 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basic computing software including </w:t>
                      </w:r>
                      <w:r w:rsidR="003D4DA3" w:rsidRPr="006916E8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Microsoft Suite (Word, PowerPoint, Outlook, and Excel)</w:t>
                      </w:r>
                      <w:r w:rsidR="003D4DA3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.</w:t>
                      </w:r>
                    </w:p>
                    <w:p w14:paraId="4EE4E067" w14:textId="77777777" w:rsidR="003D4DA3" w:rsidRDefault="003D4DA3" w:rsidP="003D4DA3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3D81B47F" w14:textId="01EA533B" w:rsidR="003D4DA3" w:rsidRDefault="003D4DA3" w:rsidP="003D4DA3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Experience teaching and presenting to </w:t>
                      </w:r>
                      <w:r w:rsidR="0050219A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broad </w:t>
                      </w:r>
                      <w:r w:rsidR="00121D35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audiences 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in indoor and outdoor settings.  </w:t>
                      </w:r>
                    </w:p>
                    <w:p w14:paraId="2C95D313" w14:textId="77777777" w:rsidR="000C710D" w:rsidRDefault="000C710D" w:rsidP="003D4DA3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222F4C18" w14:textId="3A98F353" w:rsidR="00C34F3B" w:rsidRDefault="00C34F3B" w:rsidP="003D4DA3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Experience recruiting, training, and managing staff</w:t>
                      </w:r>
                      <w:r w:rsidR="0005517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C2F6F0B" w14:textId="77777777" w:rsidR="00055179" w:rsidRDefault="00055179" w:rsidP="003D4DA3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508B5546" w14:textId="5994B494" w:rsidR="003742B1" w:rsidRDefault="000C710D" w:rsidP="003742B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Experience </w:t>
                      </w:r>
                      <w:r w:rsidR="00587AF5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with data analysis and management in research settings.</w:t>
                      </w:r>
                    </w:p>
                    <w:p w14:paraId="0869C755" w14:textId="77777777" w:rsidR="001F5955" w:rsidRDefault="001F5955" w:rsidP="003742B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6685DD01" w14:textId="76D320E0" w:rsidR="001F5955" w:rsidRDefault="001F5955" w:rsidP="003742B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Experience </w:t>
                      </w:r>
                      <w:r w:rsidR="00584987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identifying 200+ grass, forb, shrub, and tree species. </w:t>
                      </w:r>
                    </w:p>
                    <w:p w14:paraId="5076A102" w14:textId="77777777" w:rsidR="001F5955" w:rsidRDefault="001F5955" w:rsidP="003742B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6E71CE72" w14:textId="77777777" w:rsidR="003742B1" w:rsidRDefault="003742B1" w:rsidP="003742B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3B2DE1C1" w14:textId="4E5DC8C7" w:rsidR="00350A01" w:rsidRPr="00855FD4" w:rsidRDefault="00350A01" w:rsidP="000B2E52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External coursework</w:t>
                      </w:r>
                    </w:p>
                    <w:p w14:paraId="2DA091CD" w14:textId="51D9A1AD" w:rsidR="007E7606" w:rsidRDefault="009531DE" w:rsidP="00350A0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Project Learning Tree </w:t>
                      </w:r>
                      <w:r w:rsidR="007E7606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(PLT) Roots of Resilience: Trauma-Informed Tools for Education and Outreach</w:t>
                      </w:r>
                    </w:p>
                    <w:p w14:paraId="5955070C" w14:textId="4F00A3C9" w:rsidR="007E7606" w:rsidRPr="00855FD4" w:rsidRDefault="007E7606" w:rsidP="007E7606">
                      <w:pPr>
                        <w:pStyle w:val="List"/>
                        <w:spacing w:line="240" w:lineRule="auto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August 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5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8A83DBB" w14:textId="77777777" w:rsidR="007E7606" w:rsidRDefault="007E7606" w:rsidP="00350A0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4AFE2A59" w14:textId="2F39C426" w:rsidR="007E7606" w:rsidRDefault="007E7606" w:rsidP="00350A0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PLT </w:t>
                      </w:r>
                      <w:r w:rsidR="001F5955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Nature’s Rx: Engaging Learners Outdoors for Mental Wellness</w:t>
                      </w:r>
                    </w:p>
                    <w:p w14:paraId="3BE7B6D1" w14:textId="041CE1A1" w:rsidR="001F5955" w:rsidRDefault="001F5955" w:rsidP="001F5955">
                      <w:pPr>
                        <w:pStyle w:val="List"/>
                        <w:spacing w:line="240" w:lineRule="auto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July 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5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A4CDF5E" w14:textId="77777777" w:rsidR="00942525" w:rsidRPr="00855FD4" w:rsidRDefault="00942525" w:rsidP="00350A0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7879CB1C" w14:textId="22118C88" w:rsidR="00516DC5" w:rsidRDefault="004A1E9C" w:rsidP="00516DC5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4A1E9C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Plant Growth Facilities (PGF) Worker Protection Standard </w:t>
                      </w:r>
                      <w:r w:rsidR="00B72F80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and</w:t>
                      </w:r>
                      <w:r w:rsidRPr="004A1E9C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Site-Specific Training </w:t>
                      </w:r>
                      <w: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January 2023</w:t>
                      </w:r>
                    </w:p>
                    <w:p w14:paraId="2AE6CE7E" w14:textId="77777777" w:rsidR="00DC1275" w:rsidRDefault="00DC1275" w:rsidP="00DC1275"/>
                    <w:p w14:paraId="7DDAC108" w14:textId="77777777" w:rsidR="004A1E9C" w:rsidRDefault="004A1E9C" w:rsidP="00DC1275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738C7FA1" w14:textId="0E195B93" w:rsidR="00DC1275" w:rsidRPr="003A67B6" w:rsidRDefault="00DC1275" w:rsidP="00DC1275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3A67B6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LInkedin</w:t>
                      </w:r>
                    </w:p>
                    <w:p w14:paraId="7009303E" w14:textId="77777777" w:rsidR="00DC1275" w:rsidRPr="007D171D" w:rsidRDefault="00DC1275" w:rsidP="00DC1275">
                      <w:pPr>
                        <w:pStyle w:val="List"/>
                        <w:spacing w:after="240" w:line="240" w:lineRule="auto"/>
                        <w:ind w:left="0" w:firstLine="0"/>
                        <w:rPr>
                          <w:rFonts w:ascii="Amasis MT Pro Light" w:hAnsi="Amasis MT Pro Light"/>
                          <w:color w:val="5C715E" w:themeColor="accent1" w:themeShade="BF"/>
                          <w:sz w:val="22"/>
                          <w:szCs w:val="22"/>
                        </w:rPr>
                      </w:pPr>
                      <w:hyperlink r:id="rId10" w:history="1">
                        <w:r w:rsidRPr="007D171D">
                          <w:rPr>
                            <w:rStyle w:val="Hyperlink"/>
                            <w:rFonts w:ascii="Amasis MT Pro Light" w:hAnsi="Amasis MT Pro Light"/>
                            <w:color w:val="5C715E" w:themeColor="accent1" w:themeShade="BF"/>
                            <w:sz w:val="22"/>
                            <w:szCs w:val="22"/>
                          </w:rPr>
                          <w:t>https://www.linkedin.com/in/rylee-mcmillan/</w:t>
                        </w:r>
                      </w:hyperlink>
                    </w:p>
                    <w:p w14:paraId="39BFD067" w14:textId="77777777" w:rsidR="00823ECA" w:rsidRDefault="00823ECA" w:rsidP="00350A0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34D229FF" w14:textId="77777777" w:rsidR="00011AC1" w:rsidRDefault="00011AC1" w:rsidP="00350A0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45650842" w14:textId="77777777" w:rsidR="00011AC1" w:rsidRPr="00855FD4" w:rsidRDefault="00011AC1" w:rsidP="00350A01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57223" behindDoc="0" locked="1" layoutInCell="1" allowOverlap="1" wp14:anchorId="3B854844" wp14:editId="39D24877">
                <wp:simplePos x="0" y="0"/>
                <wp:positionH relativeFrom="margin">
                  <wp:align>right</wp:align>
                </wp:positionH>
                <wp:positionV relativeFrom="paragraph">
                  <wp:posOffset>1150620</wp:posOffset>
                </wp:positionV>
                <wp:extent cx="4909820" cy="8120380"/>
                <wp:effectExtent l="0" t="0" r="0" b="762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812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33773" w14:textId="1A7225F6" w:rsidR="002021A0" w:rsidRPr="003263A1" w:rsidRDefault="00F6342F" w:rsidP="00077762">
                            <w:pPr>
                              <w:pStyle w:val="Heading1"/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ONGOING </w:t>
                            </w:r>
                            <w:r w:rsidR="008753E8" w:rsidRPr="003263A1">
                              <w:rPr>
                                <w:sz w:val="28"/>
                                <w:szCs w:val="28"/>
                              </w:rPr>
                              <w:t xml:space="preserve">Education </w:t>
                            </w:r>
                          </w:p>
                          <w:p w14:paraId="5375E165" w14:textId="72DE68BF" w:rsidR="00941AD8" w:rsidRDefault="00941AD8" w:rsidP="00F6342F">
                            <w:pPr>
                              <w:spacing w:before="120"/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  <w:t>B.S.</w:t>
                            </w:r>
                            <w:r w:rsidR="00D21D28"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6342F" w:rsidRPr="00856316"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 </w:t>
                            </w:r>
                            <w:r w:rsidR="00EC29D9"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  <w:t>FOREST AND RANGELAND STEWARDSHIP</w:t>
                            </w:r>
                            <w:r w:rsidR="00F6342F" w:rsidRPr="00856316"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8A15483" w14:textId="6AC42278" w:rsidR="00F6342F" w:rsidRPr="00856316" w:rsidRDefault="00941AD8" w:rsidP="00F6342F">
                            <w:pPr>
                              <w:spacing w:before="120"/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B.S. </w:t>
                            </w:r>
                            <w:r w:rsidR="00BF0296"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 </w:t>
                            </w:r>
                            <w:r w:rsidR="00F6342F" w:rsidRPr="00856316">
                              <w:rPr>
                                <w:rFonts w:ascii="Amasis MT Pro Light" w:eastAsiaTheme="minorHAnsi" w:hAnsi="Amasis MT Pro Ligh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HUMAN DIMENSIONS OF NATURAL RESOURCES                                                </w:t>
                            </w:r>
                          </w:p>
                          <w:p w14:paraId="67A649CE" w14:textId="77777777" w:rsidR="00350A01" w:rsidRPr="00855FD4" w:rsidRDefault="00350A01" w:rsidP="00350A01">
                            <w:pPr>
                              <w:spacing w:before="120"/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Colorado State University (CSU) Warner College of Natural Resources</w:t>
                            </w:r>
                          </w:p>
                          <w:p w14:paraId="59D9E9D1" w14:textId="7EC56284" w:rsidR="00350A01" w:rsidRPr="00855FD4" w:rsidRDefault="00350A01" w:rsidP="00A00A5E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Fort Collins, CO </w:t>
                            </w:r>
                          </w:p>
                          <w:p w14:paraId="197FD0A2" w14:textId="011FBA90" w:rsidR="008753E8" w:rsidRDefault="008753E8" w:rsidP="00350A01">
                            <w:pPr>
                              <w:spacing w:before="120"/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  <w:u w:val="single"/>
                              </w:rPr>
                              <w:t>Relevant Coursework:</w:t>
                            </w:r>
                            <w:r w:rsidRPr="00855FD4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D24BF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Ecological Restoration, </w:t>
                            </w:r>
                            <w:r w:rsidR="009E04D5" w:rsidRPr="00E14F0C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Leadership for Conservation Action, </w:t>
                            </w:r>
                            <w:r w:rsidR="008E342E" w:rsidRPr="006A296D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>Principles of Environmental Communication</w:t>
                            </w:r>
                            <w:r w:rsidR="008E342E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>,</w:t>
                            </w:r>
                            <w:r w:rsidR="009F66AE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E2C5D" w:rsidRPr="00FE2C5D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>Non-Profit Administration in Conservation</w:t>
                            </w:r>
                            <w:r w:rsidR="00FE2C5D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E14F0C" w:rsidRPr="00E14F0C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>Public Communication in Natural Resources</w:t>
                            </w:r>
                            <w:r w:rsidR="00E14F0C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>,</w:t>
                            </w:r>
                            <w:r w:rsidR="008E342E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84987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Plant Identification, Dendrology, </w:t>
                            </w:r>
                            <w:r w:rsidR="00B72F80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>and</w:t>
                            </w:r>
                            <w:r w:rsidR="00FE2C5D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14F0C" w:rsidRPr="00E14F0C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>Writing in the Disciplines: Sciences</w:t>
                            </w:r>
                            <w:r w:rsidR="00FE2C5D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7E5108E8" w14:textId="08A11310" w:rsidR="00350A01" w:rsidRPr="00855FD4" w:rsidRDefault="00350A01" w:rsidP="008753E8">
                            <w:pPr>
                              <w:spacing w:before="120"/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  <w:u w:val="single"/>
                              </w:rPr>
                              <w:t xml:space="preserve">CSU Honors </w:t>
                            </w:r>
                            <w:r w:rsidR="00E53F4A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  <w:u w:val="single"/>
                              </w:rPr>
                              <w:t>s</w:t>
                            </w:r>
                            <w:r w:rsidRPr="00855FD4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  <w:u w:val="single"/>
                              </w:rPr>
                              <w:t>tudent</w:t>
                            </w:r>
                            <w:r w:rsidR="00E53F4A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</w:p>
                          <w:p w14:paraId="6263225D" w14:textId="1BD2BBBF" w:rsidR="00077762" w:rsidRDefault="008753E8" w:rsidP="00077762">
                            <w:pPr>
                              <w:spacing w:before="120"/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Current GPA: 4.0 </w:t>
                            </w:r>
                            <w:r w:rsidR="00A81645" w:rsidRPr="00855FD4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FE7E5F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                              </w:t>
                            </w:r>
                            <w:r w:rsidR="00A01211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855FD4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Expected Graduation: </w:t>
                            </w:r>
                            <w:r w:rsidR="00A01211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>December</w:t>
                            </w:r>
                            <w:r w:rsidRPr="00855FD4"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  <w:t xml:space="preserve"> 2025</w:t>
                            </w:r>
                          </w:p>
                          <w:p w14:paraId="5C6454CB" w14:textId="77777777" w:rsidR="00077762" w:rsidRDefault="00077762" w:rsidP="00077762">
                            <w:pPr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331660CC" w14:textId="77777777" w:rsidR="00077762" w:rsidRPr="00855FD4" w:rsidRDefault="00077762" w:rsidP="00077762">
                            <w:pPr>
                              <w:rPr>
                                <w:rFonts w:ascii="Amasis MT Pro Light" w:eastAsiaTheme="minorHAnsi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23BE592D" w14:textId="7CAA6EBD" w:rsidR="006F6D13" w:rsidRPr="003263A1" w:rsidRDefault="006F6D13" w:rsidP="00775AEA">
                            <w:pPr>
                              <w:pStyle w:val="Heading1"/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3263A1">
                              <w:rPr>
                                <w:sz w:val="28"/>
                                <w:szCs w:val="28"/>
                              </w:rPr>
                              <w:t xml:space="preserve">Work Experience </w:t>
                            </w:r>
                          </w:p>
                          <w:p w14:paraId="52AD77FC" w14:textId="4C683644" w:rsidR="00F71BEB" w:rsidRPr="00855FD4" w:rsidRDefault="00F71BEB" w:rsidP="00F71BEB">
                            <w:pPr>
                              <w:pStyle w:val="Heading2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Science communication intern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ab/>
                            </w:r>
                            <w:r w:rsidR="00D10B76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April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202</w:t>
                            </w:r>
                            <w:r w:rsidR="00D10B76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5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- </w:t>
                            </w:r>
                            <w:r w:rsidR="003416EA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present</w:t>
                            </w:r>
                          </w:p>
                          <w:p w14:paraId="63E0CD98" w14:textId="73C5D82B" w:rsidR="00F71BEB" w:rsidRPr="00855FD4" w:rsidRDefault="003416EA" w:rsidP="00F71BEB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The Adaptive Silviculture for Climate Change </w:t>
                            </w:r>
                            <w:r w:rsidR="00D633A0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(ASCC) </w:t>
                            </w:r>
                            <w: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Network </w:t>
                            </w:r>
                            <w:r w:rsidR="00B72F80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and</w:t>
                            </w:r>
                            <w: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CSU Extension</w:t>
                            </w:r>
                          </w:p>
                          <w:p w14:paraId="423C3243" w14:textId="77777777" w:rsidR="00F71BEB" w:rsidRPr="00855FD4" w:rsidRDefault="00F71BEB" w:rsidP="00F71BEB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Fort Collins, CO </w:t>
                            </w:r>
                          </w:p>
                          <w:p w14:paraId="1D7A80E5" w14:textId="3857A62B" w:rsidR="00D75CE7" w:rsidRDefault="00A17651" w:rsidP="00181A0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Using technology to create environmental </w:t>
                            </w:r>
                            <w:r w:rsidR="00822B87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educational programs</w:t>
                            </w:r>
                            <w:r w:rsidR="00D764DB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4809B03" w14:textId="1F5263EE" w:rsidR="00D75CE7" w:rsidRPr="00774A99" w:rsidRDefault="009F6345" w:rsidP="00774A9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Regularly communicating with stakeholders at ASCC sites</w:t>
                            </w:r>
                          </w:p>
                          <w:p w14:paraId="32809D08" w14:textId="51E1B49E" w:rsidR="00D633A0" w:rsidRDefault="00D82FB1" w:rsidP="00181A0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Editing</w:t>
                            </w:r>
                            <w:r w:rsidR="00D633A0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the ASCC </w:t>
                            </w:r>
                            <w:r w:rsidR="00C4265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N</w:t>
                            </w:r>
                            <w:r w:rsidR="00D633A0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etwork website </w:t>
                            </w:r>
                            <w:r w:rsidR="00C4265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="00D633A0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improve</w:t>
                            </w:r>
                            <w:r w:rsidR="00C4265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63A17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accuracy and </w:t>
                            </w:r>
                            <w:r w:rsidR="00D633A0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accessibility </w:t>
                            </w:r>
                          </w:p>
                          <w:p w14:paraId="32079C84" w14:textId="1F59487A" w:rsidR="00E853B9" w:rsidRDefault="008707A6" w:rsidP="00181A0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Tak</w:t>
                            </w:r>
                            <w:r w:rsidR="00D82FB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ing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4265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p</w:t>
                            </w:r>
                            <w:r w:rsidR="00E853B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hotograph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s</w:t>
                            </w:r>
                            <w:r w:rsidR="00E853B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and video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s</w:t>
                            </w:r>
                            <w:r w:rsidR="00E853B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74A9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of ASCC sites </w:t>
                            </w:r>
                          </w:p>
                          <w:p w14:paraId="06AC428F" w14:textId="77777777" w:rsidR="000152B4" w:rsidRDefault="007967D0" w:rsidP="003054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Present</w:t>
                            </w:r>
                            <w:r w:rsidR="00955CD5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ed </w:t>
                            </w:r>
                            <w:r w:rsidR="00D764DB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to middle school students 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at CSU Extension’s 2025 Eco Week</w:t>
                            </w:r>
                            <w:r w:rsidR="0065463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about climate-smart forest management strategies</w:t>
                            </w:r>
                          </w:p>
                          <w:p w14:paraId="703AE374" w14:textId="7AEAAFC4" w:rsidR="00305473" w:rsidRPr="00B17EAB" w:rsidRDefault="00F4261F" w:rsidP="000152B4">
                            <w:pPr>
                              <w:spacing w:before="120"/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As of</w:t>
                            </w:r>
                            <w:r w:rsidR="00305473"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A4E18"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September 2025,</w:t>
                            </w:r>
                            <w:r w:rsidR="00305473"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this </w:t>
                            </w:r>
                            <w:r w:rsidR="00AD1749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role </w:t>
                            </w:r>
                            <w:r w:rsidR="00BA4E18"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is</w:t>
                            </w:r>
                            <w:r w:rsidR="00B17EAB"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funded by </w:t>
                            </w:r>
                            <w:r w:rsidR="000152B4"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AmeriCorps</w:t>
                            </w:r>
                            <w:r w:rsidR="00BA4E18"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17EAB"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and </w:t>
                            </w:r>
                            <w:r w:rsidRPr="00B17EA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CSU Extension.</w:t>
                            </w:r>
                          </w:p>
                          <w:p w14:paraId="586FD2F6" w14:textId="1D11EAAA" w:rsidR="006F6D13" w:rsidRPr="00855FD4" w:rsidRDefault="006F6D13" w:rsidP="00AB0C7C">
                            <w:pPr>
                              <w:pStyle w:val="Heading2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Student Support Supervisor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ab/>
                              <w:t>Aug 2021 - Present</w:t>
                            </w:r>
                          </w:p>
                          <w:p w14:paraId="54FD095F" w14:textId="77777777" w:rsidR="006F6D13" w:rsidRPr="00855FD4" w:rsidRDefault="006F6D13" w:rsidP="00860013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CSU Engineering Technology Services</w:t>
                            </w:r>
                          </w:p>
                          <w:p w14:paraId="0A5D71D5" w14:textId="77777777" w:rsidR="006F6D13" w:rsidRPr="00855FD4" w:rsidRDefault="006F6D13" w:rsidP="00860013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Fort Collins, CO </w:t>
                            </w:r>
                          </w:p>
                          <w:p w14:paraId="51C8C743" w14:textId="46F599B0" w:rsidR="00A94866" w:rsidRDefault="003416EA" w:rsidP="00AB0C7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Ac</w:t>
                            </w:r>
                            <w:r w:rsidR="00D82FB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ting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as a</w:t>
                            </w:r>
                            <w:r w:rsidR="000B4BDB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n informational 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resource for </w:t>
                            </w:r>
                            <w:r w:rsidR="00A94866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diverse clientele </w:t>
                            </w:r>
                          </w:p>
                          <w:p w14:paraId="3DE4B692" w14:textId="60F11C0C" w:rsidR="006F6D13" w:rsidRPr="00855FD4" w:rsidRDefault="006F6D13" w:rsidP="00AB0C7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Provid</w:t>
                            </w:r>
                            <w:r w:rsidR="00D82FB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ing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adaptive, efficient, and courteous </w:t>
                            </w:r>
                            <w:r w:rsidR="00A94866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customer 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service </w:t>
                            </w:r>
                          </w:p>
                          <w:p w14:paraId="0A3CCFBE" w14:textId="1B8A8A32" w:rsidR="006F6D13" w:rsidRPr="00855FD4" w:rsidRDefault="006F6D13" w:rsidP="00AB0C7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Engag</w:t>
                            </w:r>
                            <w:r w:rsidR="00D82FB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ing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in verbal and written communication with students, staff, and faculty regarding technical, IT, and science-related issues </w:t>
                            </w:r>
                          </w:p>
                          <w:p w14:paraId="59FA5130" w14:textId="4E72E782" w:rsidR="006F6D13" w:rsidRPr="00855FD4" w:rsidRDefault="00090457" w:rsidP="00AB0C7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Selecting, </w:t>
                            </w:r>
                            <w:r w:rsidR="00513D8F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training, and leading</w:t>
                            </w:r>
                            <w:r w:rsidR="006F6D13"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a team of 10–15 student support staff </w:t>
                            </w:r>
                          </w:p>
                          <w:p w14:paraId="733D4285" w14:textId="5183B73D" w:rsidR="006F6D13" w:rsidRPr="00855FD4" w:rsidRDefault="006F6D13" w:rsidP="00AB0C7C">
                            <w:pPr>
                              <w:pStyle w:val="Heading2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LAB ASSISTANT </w:t>
                            </w:r>
                            <w:r w:rsidR="00B72F80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and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ELECTRONICS CONSULTANT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ab/>
                              <w:t>Jan 2023 – jan 2024</w:t>
                            </w:r>
                          </w:p>
                          <w:p w14:paraId="102DD677" w14:textId="77777777" w:rsidR="006F6D13" w:rsidRPr="00855FD4" w:rsidRDefault="006F6D13" w:rsidP="00860013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CSU Ocheltree Plant Ecophysiology Lab</w:t>
                            </w:r>
                          </w:p>
                          <w:p w14:paraId="4989474E" w14:textId="77777777" w:rsidR="006F6D13" w:rsidRPr="00855FD4" w:rsidRDefault="006F6D13" w:rsidP="00860013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Fort Collins, CO </w:t>
                            </w:r>
                          </w:p>
                          <w:p w14:paraId="32815E64" w14:textId="65025197" w:rsidR="006F6D13" w:rsidRPr="00855FD4" w:rsidRDefault="006F6D13" w:rsidP="00AB0C7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Performed</w:t>
                            </w:r>
                            <w:r w:rsidR="0063627E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tests on the climate</w:t>
                            </w:r>
                            <w:r w:rsidR="00E31246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-</w:t>
                            </w:r>
                            <w:r w:rsidR="0063627E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adaptative capacity of 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rangeland grasses and worked with grass seedlings in lab and greenhouse environments</w:t>
                            </w:r>
                          </w:p>
                          <w:p w14:paraId="280F011D" w14:textId="77777777" w:rsidR="006F6D13" w:rsidRPr="00855FD4" w:rsidRDefault="006F6D13" w:rsidP="00AB0C7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Created a functional prototype of a groundbreaking micro-controlled system capable of testing the heat-stress capacity of plants </w:t>
                            </w:r>
                          </w:p>
                          <w:p w14:paraId="3EE64A54" w14:textId="33391B77" w:rsidR="006F6D13" w:rsidRPr="003416EA" w:rsidRDefault="006F6D13" w:rsidP="008753E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Presented system prototype and preliminary findings at the 2023 CSU Celebrate Undergraduate Research and Creativity Showcase</w:t>
                            </w:r>
                          </w:p>
                          <w:p w14:paraId="22832E40" w14:textId="77777777" w:rsidR="006F6D13" w:rsidRPr="00350A01" w:rsidRDefault="006F6D13" w:rsidP="008753E8">
                            <w:pPr>
                              <w:spacing w:before="120"/>
                              <w:rPr>
                                <w:rFonts w:eastAsia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54844" id="Text Box 2" o:spid="_x0000_s1027" type="#_x0000_t202" style="position:absolute;margin-left:335.4pt;margin-top:90.6pt;width:386.6pt;height:639.4pt;z-index:25165722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" filled="f" stroked="f">
                <v:textbox>
                  <w:txbxContent>
                    <w:p w14:paraId="51933773" w14:textId="1A7225F6" w:rsidR="002021A0" w:rsidRPr="003263A1" w:rsidRDefault="00F6342F" w:rsidP="00077762">
                      <w:pPr>
                        <w:pStyle w:val="Heading1"/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ONGOING </w:t>
                      </w:r>
                      <w:r w:rsidR="008753E8" w:rsidRPr="003263A1">
                        <w:rPr>
                          <w:sz w:val="28"/>
                          <w:szCs w:val="28"/>
                        </w:rPr>
                        <w:t xml:space="preserve">Education </w:t>
                      </w:r>
                    </w:p>
                    <w:p w14:paraId="5375E165" w14:textId="72DE68BF" w:rsidR="00941AD8" w:rsidRDefault="00941AD8" w:rsidP="00F6342F">
                      <w:pPr>
                        <w:spacing w:before="120"/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  <w:t>B.S.</w:t>
                      </w:r>
                      <w:r w:rsidR="00D21D28"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F6342F" w:rsidRPr="00856316"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  <w:t xml:space="preserve">IN </w:t>
                      </w:r>
                      <w:r w:rsidR="00EC29D9"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  <w:t>FOREST AND RANGELAND STEWARDSHIP</w:t>
                      </w:r>
                      <w:r w:rsidR="00F6342F" w:rsidRPr="00856316"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8A15483" w14:textId="6AC42278" w:rsidR="00F6342F" w:rsidRPr="00856316" w:rsidRDefault="00941AD8" w:rsidP="00F6342F">
                      <w:pPr>
                        <w:spacing w:before="120"/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  <w:t xml:space="preserve">B.S. </w:t>
                      </w:r>
                      <w:r w:rsidR="00BF0296"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  <w:t xml:space="preserve">IN </w:t>
                      </w:r>
                      <w:r w:rsidR="00F6342F" w:rsidRPr="00856316">
                        <w:rPr>
                          <w:rFonts w:ascii="Amasis MT Pro Light" w:eastAsiaTheme="minorHAnsi" w:hAnsi="Amasis MT Pro Light"/>
                          <w:b/>
                          <w:bCs/>
                          <w:sz w:val="22"/>
                          <w:szCs w:val="22"/>
                        </w:rPr>
                        <w:t xml:space="preserve">HUMAN DIMENSIONS OF NATURAL RESOURCES                                                </w:t>
                      </w:r>
                    </w:p>
                    <w:p w14:paraId="67A649CE" w14:textId="77777777" w:rsidR="00350A01" w:rsidRPr="00855FD4" w:rsidRDefault="00350A01" w:rsidP="00350A01">
                      <w:pPr>
                        <w:spacing w:before="120"/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Colorado State University (CSU) Warner College of Natural Resources</w:t>
                      </w:r>
                    </w:p>
                    <w:p w14:paraId="59D9E9D1" w14:textId="7EC56284" w:rsidR="00350A01" w:rsidRPr="00855FD4" w:rsidRDefault="00350A01" w:rsidP="00A00A5E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Fort Collins, CO </w:t>
                      </w:r>
                    </w:p>
                    <w:p w14:paraId="197FD0A2" w14:textId="011FBA90" w:rsidR="008753E8" w:rsidRDefault="008753E8" w:rsidP="00350A01">
                      <w:pPr>
                        <w:spacing w:before="120"/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sz w:val="22"/>
                          <w:szCs w:val="22"/>
                          <w:u w:val="single"/>
                        </w:rPr>
                        <w:t>Relevant Coursework:</w:t>
                      </w:r>
                      <w:r w:rsidRPr="00855FD4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 </w:t>
                      </w:r>
                      <w:r w:rsidR="00ED24BF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Ecological Restoration, </w:t>
                      </w:r>
                      <w:r w:rsidR="009E04D5" w:rsidRPr="00E14F0C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Leadership for Conservation Action, </w:t>
                      </w:r>
                      <w:r w:rsidR="008E342E" w:rsidRPr="006A296D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>Principles of Environmental Communication</w:t>
                      </w:r>
                      <w:r w:rsidR="008E342E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>,</w:t>
                      </w:r>
                      <w:r w:rsidR="009F66AE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 </w:t>
                      </w:r>
                      <w:r w:rsidR="00FE2C5D" w:rsidRPr="00FE2C5D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>Non-Profit Administration in Conservation</w:t>
                      </w:r>
                      <w:r w:rsidR="00FE2C5D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, </w:t>
                      </w:r>
                      <w:r w:rsidR="00E14F0C" w:rsidRPr="00E14F0C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>Public Communication in Natural Resources</w:t>
                      </w:r>
                      <w:r w:rsidR="00E14F0C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>,</w:t>
                      </w:r>
                      <w:r w:rsidR="008E342E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 </w:t>
                      </w:r>
                      <w:r w:rsidR="00584987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Plant Identification, Dendrology, </w:t>
                      </w:r>
                      <w:r w:rsidR="00B72F80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>and</w:t>
                      </w:r>
                      <w:r w:rsidR="00FE2C5D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 </w:t>
                      </w:r>
                      <w:r w:rsidR="00E14F0C" w:rsidRPr="00E14F0C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>Writing in the Disciplines: Sciences</w:t>
                      </w:r>
                      <w:r w:rsidR="00FE2C5D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7E5108E8" w14:textId="08A11310" w:rsidR="00350A01" w:rsidRPr="00855FD4" w:rsidRDefault="00350A01" w:rsidP="008753E8">
                      <w:pPr>
                        <w:spacing w:before="120"/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sz w:val="22"/>
                          <w:szCs w:val="22"/>
                          <w:u w:val="single"/>
                        </w:rPr>
                        <w:t xml:space="preserve">CSU Honors </w:t>
                      </w:r>
                      <w:r w:rsidR="00E53F4A">
                        <w:rPr>
                          <w:rFonts w:ascii="Amasis MT Pro Light" w:eastAsiaTheme="minorHAnsi" w:hAnsi="Amasis MT Pro Light"/>
                          <w:sz w:val="22"/>
                          <w:szCs w:val="22"/>
                          <w:u w:val="single"/>
                        </w:rPr>
                        <w:t>s</w:t>
                      </w:r>
                      <w:r w:rsidRPr="00855FD4">
                        <w:rPr>
                          <w:rFonts w:ascii="Amasis MT Pro Light" w:eastAsiaTheme="minorHAnsi" w:hAnsi="Amasis MT Pro Light"/>
                          <w:sz w:val="22"/>
                          <w:szCs w:val="22"/>
                          <w:u w:val="single"/>
                        </w:rPr>
                        <w:t>tudent</w:t>
                      </w:r>
                      <w:r w:rsidR="00E53F4A">
                        <w:rPr>
                          <w:rFonts w:ascii="Amasis MT Pro Light" w:eastAsiaTheme="minorHAnsi" w:hAnsi="Amasis MT Pro Light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</w:p>
                    <w:p w14:paraId="6263225D" w14:textId="1BD2BBBF" w:rsidR="00077762" w:rsidRDefault="008753E8" w:rsidP="00077762">
                      <w:pPr>
                        <w:spacing w:before="120"/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Current GPA: 4.0 </w:t>
                      </w:r>
                      <w:r w:rsidR="00A81645" w:rsidRPr="00855FD4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          </w:t>
                      </w:r>
                      <w:r w:rsidR="00FE7E5F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                              </w:t>
                      </w:r>
                      <w:r w:rsidR="00A01211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   </w:t>
                      </w:r>
                      <w:r w:rsidRPr="00855FD4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Expected Graduation: </w:t>
                      </w:r>
                      <w:r w:rsidR="00A01211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>December</w:t>
                      </w:r>
                      <w:r w:rsidRPr="00855FD4"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  <w:t xml:space="preserve"> 2025</w:t>
                      </w:r>
                    </w:p>
                    <w:p w14:paraId="5C6454CB" w14:textId="77777777" w:rsidR="00077762" w:rsidRDefault="00077762" w:rsidP="00077762">
                      <w:pPr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</w:pPr>
                    </w:p>
                    <w:p w14:paraId="331660CC" w14:textId="77777777" w:rsidR="00077762" w:rsidRPr="00855FD4" w:rsidRDefault="00077762" w:rsidP="00077762">
                      <w:pPr>
                        <w:rPr>
                          <w:rFonts w:ascii="Amasis MT Pro Light" w:eastAsiaTheme="minorHAnsi" w:hAnsi="Amasis MT Pro Light"/>
                          <w:sz w:val="22"/>
                          <w:szCs w:val="22"/>
                        </w:rPr>
                      </w:pPr>
                    </w:p>
                    <w:p w14:paraId="23BE592D" w14:textId="7CAA6EBD" w:rsidR="006F6D13" w:rsidRPr="003263A1" w:rsidRDefault="006F6D13" w:rsidP="00775AEA">
                      <w:pPr>
                        <w:pStyle w:val="Heading1"/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 w:rsidRPr="003263A1">
                        <w:rPr>
                          <w:sz w:val="28"/>
                          <w:szCs w:val="28"/>
                        </w:rPr>
                        <w:t xml:space="preserve">Work Experience </w:t>
                      </w:r>
                    </w:p>
                    <w:p w14:paraId="52AD77FC" w14:textId="4C683644" w:rsidR="00F71BEB" w:rsidRPr="00855FD4" w:rsidRDefault="00F71BEB" w:rsidP="00F71BEB">
                      <w:pPr>
                        <w:pStyle w:val="Heading2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Science communication intern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ab/>
                      </w:r>
                      <w:r w:rsidR="00D10B76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April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202</w:t>
                      </w:r>
                      <w:r w:rsidR="00D10B76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5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- </w:t>
                      </w:r>
                      <w:r w:rsidR="003416EA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present</w:t>
                      </w:r>
                    </w:p>
                    <w:p w14:paraId="63E0CD98" w14:textId="73C5D82B" w:rsidR="00F71BEB" w:rsidRPr="00855FD4" w:rsidRDefault="003416EA" w:rsidP="00F71BEB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The Adaptive Silviculture for Climate Change </w:t>
                      </w:r>
                      <w:r w:rsidR="00D633A0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(ASCC) </w:t>
                      </w:r>
                      <w: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Network </w:t>
                      </w:r>
                      <w:r w:rsidR="00B72F80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and</w:t>
                      </w:r>
                      <w: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 CSU Extension</w:t>
                      </w:r>
                    </w:p>
                    <w:p w14:paraId="423C3243" w14:textId="77777777" w:rsidR="00F71BEB" w:rsidRPr="00855FD4" w:rsidRDefault="00F71BEB" w:rsidP="00F71BEB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Fort Collins, CO </w:t>
                      </w:r>
                    </w:p>
                    <w:p w14:paraId="1D7A80E5" w14:textId="3857A62B" w:rsidR="00D75CE7" w:rsidRDefault="00A17651" w:rsidP="00181A0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Using technology to create environmental </w:t>
                      </w:r>
                      <w:r w:rsidR="00822B87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educational programs</w:t>
                      </w:r>
                      <w:r w:rsidR="00D764DB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4809B03" w14:textId="1F5263EE" w:rsidR="00D75CE7" w:rsidRPr="00774A99" w:rsidRDefault="009F6345" w:rsidP="00774A9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Regularly communicating with stakeholders at ASCC sites</w:t>
                      </w:r>
                    </w:p>
                    <w:p w14:paraId="32809D08" w14:textId="51E1B49E" w:rsidR="00D633A0" w:rsidRDefault="00D82FB1" w:rsidP="00181A0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Editing</w:t>
                      </w:r>
                      <w:r w:rsidR="00D633A0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the ASCC </w:t>
                      </w:r>
                      <w:r w:rsidR="00C4265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N</w:t>
                      </w:r>
                      <w:r w:rsidR="00D633A0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etwork website </w:t>
                      </w:r>
                      <w:r w:rsidR="00C4265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to </w:t>
                      </w:r>
                      <w:r w:rsidR="00D633A0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improve</w:t>
                      </w:r>
                      <w:r w:rsidR="00C4265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  <w:r w:rsidR="00563A17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accuracy and </w:t>
                      </w:r>
                      <w:r w:rsidR="00D633A0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accessibility </w:t>
                      </w:r>
                    </w:p>
                    <w:p w14:paraId="32079C84" w14:textId="1F59487A" w:rsidR="00E853B9" w:rsidRDefault="008707A6" w:rsidP="00181A0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Tak</w:t>
                      </w:r>
                      <w:r w:rsidR="00D82FB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ing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  <w:r w:rsidR="00C4265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p</w:t>
                      </w:r>
                      <w:r w:rsidR="00E853B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hotograph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s</w:t>
                      </w:r>
                      <w:r w:rsidR="00E853B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and video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s</w:t>
                      </w:r>
                      <w:r w:rsidR="00E853B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  <w:r w:rsidR="00774A9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of ASCC sites </w:t>
                      </w:r>
                    </w:p>
                    <w:p w14:paraId="06AC428F" w14:textId="77777777" w:rsidR="000152B4" w:rsidRDefault="007967D0" w:rsidP="003054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Present</w:t>
                      </w:r>
                      <w:r w:rsidR="00955CD5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ed </w:t>
                      </w:r>
                      <w:r w:rsidR="00D764DB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to middle school students 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at CSU Extension’s 2025 Eco Week</w:t>
                      </w:r>
                      <w:r w:rsidR="0065463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about climate-smart forest management strategies</w:t>
                      </w:r>
                    </w:p>
                    <w:p w14:paraId="703AE374" w14:textId="7AEAAFC4" w:rsidR="00305473" w:rsidRPr="00B17EAB" w:rsidRDefault="00F4261F" w:rsidP="000152B4">
                      <w:pPr>
                        <w:spacing w:before="120"/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>As of</w:t>
                      </w:r>
                      <w:r w:rsidR="00305473"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BA4E18"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>September 2025,</w:t>
                      </w:r>
                      <w:r w:rsidR="00305473"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 xml:space="preserve"> this </w:t>
                      </w:r>
                      <w:r w:rsidR="00AD1749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 xml:space="preserve">role </w:t>
                      </w:r>
                      <w:r w:rsidR="00BA4E18"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>is</w:t>
                      </w:r>
                      <w:r w:rsidR="00B17EAB"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 xml:space="preserve"> funded by </w:t>
                      </w:r>
                      <w:r w:rsidR="000152B4"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>AmeriCorps</w:t>
                      </w:r>
                      <w:r w:rsidR="00BA4E18"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B17EAB"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 xml:space="preserve">and </w:t>
                      </w:r>
                      <w:r w:rsidRPr="00B17EA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>CSU Extension.</w:t>
                      </w:r>
                    </w:p>
                    <w:p w14:paraId="586FD2F6" w14:textId="1D11EAAA" w:rsidR="006F6D13" w:rsidRPr="00855FD4" w:rsidRDefault="006F6D13" w:rsidP="00AB0C7C">
                      <w:pPr>
                        <w:pStyle w:val="Heading2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Student Support Supervisor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ab/>
                        <w:t>Aug 2021 - Present</w:t>
                      </w:r>
                    </w:p>
                    <w:p w14:paraId="54FD095F" w14:textId="77777777" w:rsidR="006F6D13" w:rsidRPr="00855FD4" w:rsidRDefault="006F6D13" w:rsidP="00860013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CSU Engineering Technology Services</w:t>
                      </w:r>
                    </w:p>
                    <w:p w14:paraId="0A5D71D5" w14:textId="77777777" w:rsidR="006F6D13" w:rsidRPr="00855FD4" w:rsidRDefault="006F6D13" w:rsidP="00860013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Fort Collins, CO </w:t>
                      </w:r>
                    </w:p>
                    <w:p w14:paraId="51C8C743" w14:textId="46F599B0" w:rsidR="00A94866" w:rsidRDefault="003416EA" w:rsidP="00AB0C7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Ac</w:t>
                      </w:r>
                      <w:r w:rsidR="00D82FB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ting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as a</w:t>
                      </w:r>
                      <w:r w:rsidR="000B4BDB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n informational 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resource for </w:t>
                      </w:r>
                      <w:r w:rsidR="00A94866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diverse clientele </w:t>
                      </w:r>
                    </w:p>
                    <w:p w14:paraId="3DE4B692" w14:textId="60F11C0C" w:rsidR="006F6D13" w:rsidRPr="00855FD4" w:rsidRDefault="006F6D13" w:rsidP="00AB0C7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Provid</w:t>
                      </w:r>
                      <w:r w:rsidR="00D82FB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ing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adaptive, efficient, and courteous </w:t>
                      </w:r>
                      <w:r w:rsidR="00A94866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customer 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service </w:t>
                      </w:r>
                    </w:p>
                    <w:p w14:paraId="0A3CCFBE" w14:textId="1B8A8A32" w:rsidR="006F6D13" w:rsidRPr="00855FD4" w:rsidRDefault="006F6D13" w:rsidP="00AB0C7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Engag</w:t>
                      </w:r>
                      <w:r w:rsidR="00D82FB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ing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in verbal and written communication with students, staff, and faculty regarding technical, IT, and science-related issues </w:t>
                      </w:r>
                    </w:p>
                    <w:p w14:paraId="59FA5130" w14:textId="4E72E782" w:rsidR="006F6D13" w:rsidRPr="00855FD4" w:rsidRDefault="00090457" w:rsidP="00AB0C7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Selecting, </w:t>
                      </w:r>
                      <w:r w:rsidR="00513D8F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training, and leading</w:t>
                      </w:r>
                      <w:r w:rsidR="006F6D13"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a team of 10–15 student support staff </w:t>
                      </w:r>
                    </w:p>
                    <w:p w14:paraId="733D4285" w14:textId="5183B73D" w:rsidR="006F6D13" w:rsidRPr="00855FD4" w:rsidRDefault="006F6D13" w:rsidP="00AB0C7C">
                      <w:pPr>
                        <w:pStyle w:val="Heading2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LAB ASSISTANT </w:t>
                      </w:r>
                      <w:r w:rsidR="00B72F80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and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ELECTRONICS CONSULTANT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ab/>
                        <w:t>Jan 2023 – jan 2024</w:t>
                      </w:r>
                    </w:p>
                    <w:p w14:paraId="102DD677" w14:textId="77777777" w:rsidR="006F6D13" w:rsidRPr="00855FD4" w:rsidRDefault="006F6D13" w:rsidP="00860013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CSU Ocheltree Plant Ecophysiology Lab</w:t>
                      </w:r>
                    </w:p>
                    <w:p w14:paraId="4989474E" w14:textId="77777777" w:rsidR="006F6D13" w:rsidRPr="00855FD4" w:rsidRDefault="006F6D13" w:rsidP="00860013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Fort Collins, CO </w:t>
                      </w:r>
                    </w:p>
                    <w:p w14:paraId="32815E64" w14:textId="65025197" w:rsidR="006F6D13" w:rsidRPr="00855FD4" w:rsidRDefault="006F6D13" w:rsidP="00AB0C7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Performed</w:t>
                      </w:r>
                      <w:r w:rsidR="0063627E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tests on the climate</w:t>
                      </w:r>
                      <w:r w:rsidR="00E31246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-</w:t>
                      </w:r>
                      <w:r w:rsidR="0063627E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adaptative capacity of 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rangeland grasses and worked with grass seedlings in lab and greenhouse environments</w:t>
                      </w:r>
                    </w:p>
                    <w:p w14:paraId="280F011D" w14:textId="77777777" w:rsidR="006F6D13" w:rsidRPr="00855FD4" w:rsidRDefault="006F6D13" w:rsidP="00AB0C7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Created a functional prototype of a groundbreaking micro-controlled system capable of testing the heat-stress capacity of plants </w:t>
                      </w:r>
                    </w:p>
                    <w:p w14:paraId="3EE64A54" w14:textId="33391B77" w:rsidR="006F6D13" w:rsidRPr="003416EA" w:rsidRDefault="006F6D13" w:rsidP="008753E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Presented system prototype and preliminary findings at the 2023 CSU Celebrate Undergraduate Research and Creativity Showcase</w:t>
                      </w:r>
                    </w:p>
                    <w:p w14:paraId="22832E40" w14:textId="77777777" w:rsidR="006F6D13" w:rsidRPr="00350A01" w:rsidRDefault="006F6D13" w:rsidP="008753E8">
                      <w:pPr>
                        <w:spacing w:before="120"/>
                        <w:rPr>
                          <w:rFonts w:eastAsia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57220" behindDoc="1" locked="1" layoutInCell="1" allowOverlap="1" wp14:anchorId="35ECA5A3" wp14:editId="2DD604ED">
                <wp:simplePos x="0" y="0"/>
                <wp:positionH relativeFrom="column">
                  <wp:posOffset>-457200</wp:posOffset>
                </wp:positionH>
                <wp:positionV relativeFrom="page">
                  <wp:posOffset>0</wp:posOffset>
                </wp:positionV>
                <wp:extent cx="7772401" cy="1289304"/>
                <wp:effectExtent l="0" t="0" r="0" b="6350"/>
                <wp:wrapNone/>
                <wp:docPr id="103656492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1" cy="128930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3C7E9" id="Rectangle 1" o:spid="_x0000_s1026" alt="&quot;&quot;" style="position:absolute;margin-left:-36pt;margin-top:0;width:612pt;height:101.5pt;z-index:-251659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" fillcolor="#5c715e [2404]" stroked="f" strokeweight="1pt">
                <w10:wrap anchory="page"/>
                <w10:anchorlock/>
              </v:rect>
            </w:pict>
          </mc:Fallback>
        </mc:AlternateContent>
      </w:r>
    </w:p>
    <w:p w14:paraId="334FC321" w14:textId="5D4FA6EB" w:rsidR="002021A0" w:rsidRDefault="008753E8" w:rsidP="00AB0C7C">
      <w:pPr>
        <w:pStyle w:val="Title"/>
        <w:spacing w:before="120"/>
      </w:pPr>
      <w:r>
        <w:t>Rylee McMillan</w:t>
      </w:r>
    </w:p>
    <w:p w14:paraId="3B2655AD" w14:textId="2B8EC4A8" w:rsidR="008753E8" w:rsidRPr="00661C65" w:rsidRDefault="008753E8" w:rsidP="00AB0C7C">
      <w:pPr>
        <w:spacing w:before="120"/>
        <w:jc w:val="center"/>
        <w:rPr>
          <w:rFonts w:ascii="Amasis MT Pro Light" w:eastAsiaTheme="minorHAnsi" w:hAnsi="Amasis MT Pro Light"/>
          <w:caps/>
          <w:color w:val="FFFFFF" w:themeColor="background1"/>
          <w:spacing w:val="40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661C65">
        <w:rPr>
          <w:rFonts w:ascii="Amasis MT Pro Light" w:eastAsiaTheme="minorHAnsi" w:hAnsi="Amasis MT Pro Light"/>
          <w:caps/>
          <w:color w:val="FFFFFF" w:themeColor="background1"/>
          <w:spacing w:val="40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Ryleeomcmillan@gmail.com | Fort Collins, CO | (706) 765-325</w:t>
      </w:r>
      <w:r w:rsidR="00BC7376" w:rsidRPr="00661C65">
        <w:rPr>
          <w:rFonts w:ascii="Amasis MT Pro Light" w:eastAsiaTheme="minorHAnsi" w:hAnsi="Amasis MT Pro Light"/>
          <w:caps/>
          <w:color w:val="FFFFFF" w:themeColor="background1"/>
          <w:spacing w:val="40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4</w:t>
      </w:r>
    </w:p>
    <w:p w14:paraId="109BA09B" w14:textId="6767A96B" w:rsidR="00130AC8" w:rsidRPr="00942525" w:rsidRDefault="00C43AC6" w:rsidP="00AB0C7C">
      <w:pPr>
        <w:spacing w:before="120"/>
        <w:rPr>
          <w:rFonts w:eastAsiaTheme="minorHAnsi"/>
          <w:caps/>
          <w:color w:val="FFFFFF" w:themeColor="background1"/>
          <w:spacing w:val="40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1C032" wp14:editId="39857BAC">
                <wp:simplePos x="0" y="0"/>
                <wp:positionH relativeFrom="margin">
                  <wp:posOffset>5715</wp:posOffset>
                </wp:positionH>
                <wp:positionV relativeFrom="paragraph">
                  <wp:posOffset>7263130</wp:posOffset>
                </wp:positionV>
                <wp:extent cx="1835150" cy="0"/>
                <wp:effectExtent l="0" t="0" r="0" b="0"/>
                <wp:wrapNone/>
                <wp:docPr id="786851162" name="Straight Connector 2096820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51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E0873" id="Straight Connector 2096820366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45pt,571.9pt" to="144.95pt,5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" strokecolor="#bfbfbf [2412]">
                <v:stroke joinstyle="miter"/>
                <w10:wrap anchorx="margin"/>
              </v:line>
            </w:pict>
          </mc:Fallback>
        </mc:AlternateContent>
      </w:r>
      <w:r w:rsidR="003B02E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B61349" wp14:editId="0EDB4ED5">
                <wp:simplePos x="0" y="0"/>
                <wp:positionH relativeFrom="margin">
                  <wp:posOffset>1983105</wp:posOffset>
                </wp:positionH>
                <wp:positionV relativeFrom="paragraph">
                  <wp:posOffset>2652027</wp:posOffset>
                </wp:positionV>
                <wp:extent cx="4874895" cy="0"/>
                <wp:effectExtent l="0" t="0" r="0" b="0"/>
                <wp:wrapNone/>
                <wp:docPr id="709658256" name="Straight Connector 421057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48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FDB74" id="Straight Connector 421057134" o:spid="_x0000_s1026" style="position:absolute;flip:x y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56.15pt,208.8pt" to="540pt,2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" strokecolor="#bfbfbf [2412]">
                <v:stroke joinstyle="miter"/>
                <w10:wrap anchorx="margin"/>
              </v:line>
            </w:pict>
          </mc:Fallback>
        </mc:AlternateContent>
      </w:r>
      <w:r w:rsidR="00FA3284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57218" behindDoc="1" locked="1" layoutInCell="1" allowOverlap="1" wp14:anchorId="5536ACEA" wp14:editId="42382DAB">
                <wp:simplePos x="0" y="0"/>
                <wp:positionH relativeFrom="margin">
                  <wp:posOffset>22860</wp:posOffset>
                </wp:positionH>
                <wp:positionV relativeFrom="margin">
                  <wp:posOffset>1226820</wp:posOffset>
                </wp:positionV>
                <wp:extent cx="1894840" cy="8077200"/>
                <wp:effectExtent l="0" t="0" r="10160" b="19050"/>
                <wp:wrapNone/>
                <wp:docPr id="1537361565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4840" cy="8077200"/>
                          <a:chOff x="30564" y="0"/>
                          <a:chExt cx="1895217" cy="8284464"/>
                        </a:xfrm>
                      </wpg:grpSpPr>
                      <wps:wsp>
                        <wps:cNvPr id="1216285078" name="Straight Connector 2085858823"/>
                        <wps:cNvCnPr/>
                        <wps:spPr>
                          <a:xfrm>
                            <a:off x="1925781" y="0"/>
                            <a:ext cx="0" cy="828446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6895002" name="Straight Connector 2096820366"/>
                        <wps:cNvCnPr/>
                        <wps:spPr>
                          <a:xfrm flipH="1">
                            <a:off x="30564" y="4037363"/>
                            <a:ext cx="183534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BD7BA1" id="Group 16" o:spid="_x0000_s1026" alt="&quot;&quot;" style="position:absolute;margin-left:1.8pt;margin-top:96.6pt;width:149.2pt;height:636pt;z-index:-251659262;mso-position-horizontal-relative:margin;mso-position-vertical-relative:margin;mso-width-relative:margin;mso-height-relative:margin" coordorigin="305" coordsize="18952,8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">
                <v:line id="Straight Connector 2085858823" o:spid="_x0000_s1027" style="position:absolute;visibility:visible;mso-wrap-style:square" from="19257,0" to="19257,82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" strokecolor="#bfbfbf [2412]">
                  <v:stroke joinstyle="miter"/>
                </v:line>
                <v:line id="Straight Connector 2096820366" o:spid="_x0000_s1028" style="position:absolute;flip:x;visibility:visible;mso-wrap-style:square" from="305,40373" to="18659,40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" strokecolor="#bfbfbf [2412]">
                  <v:stroke joinstyle="miter"/>
                </v:line>
                <w10:wrap anchorx="margin" anchory="margin"/>
                <w10:anchorlock/>
              </v:group>
            </w:pict>
          </mc:Fallback>
        </mc:AlternateContent>
      </w:r>
      <w:r w:rsidR="008753E8">
        <w:rPr>
          <w:rFonts w:eastAsiaTheme="minorHAnsi"/>
          <w:caps/>
          <w:color w:val="FFFFFF" w:themeColor="background1"/>
          <w:spacing w:val="40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</w:rPr>
        <w:br w:type="page"/>
      </w:r>
      <w:r w:rsidR="001C7151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81F4694" wp14:editId="44F7B4F6">
                <wp:simplePos x="0" y="0"/>
                <wp:positionH relativeFrom="column">
                  <wp:posOffset>7620</wp:posOffset>
                </wp:positionH>
                <wp:positionV relativeFrom="paragraph">
                  <wp:posOffset>289560</wp:posOffset>
                </wp:positionV>
                <wp:extent cx="1906270" cy="8991600"/>
                <wp:effectExtent l="0" t="0" r="17780" b="19050"/>
                <wp:wrapNone/>
                <wp:docPr id="157581505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270" cy="8991600"/>
                          <a:chOff x="-59205" y="0"/>
                          <a:chExt cx="1906872" cy="8991600"/>
                        </a:xfrm>
                      </wpg:grpSpPr>
                      <wps:wsp>
                        <wps:cNvPr id="1142935480" name="Straight Connector 2085858823"/>
                        <wps:cNvCnPr/>
                        <wps:spPr>
                          <a:xfrm>
                            <a:off x="1847667" y="0"/>
                            <a:ext cx="0" cy="899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8278334" name="Straight Connector 2096820366"/>
                        <wps:cNvCnPr/>
                        <wps:spPr>
                          <a:xfrm flipH="1">
                            <a:off x="-59205" y="1251119"/>
                            <a:ext cx="1840319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6274220" name="Straight Connector 2096820366"/>
                        <wps:cNvCnPr/>
                        <wps:spPr>
                          <a:xfrm flipH="1" flipV="1">
                            <a:off x="-59205" y="6173306"/>
                            <a:ext cx="1839110" cy="635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B0F064" id="Group 14" o:spid="_x0000_s1026" style="position:absolute;margin-left:.6pt;margin-top:22.8pt;width:150.1pt;height:708pt;z-index:251655168;mso-width-relative:margin" coordorigin="-592" coordsize="19068,89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">
                <v:line id="Straight Connector 2085858823" o:spid="_x0000_s1027" style="position:absolute;visibility:visible;mso-wrap-style:square" from="18476,0" to="18476,89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" strokecolor="#bfbfbf [2412]">
                  <v:stroke joinstyle="miter"/>
                </v:line>
                <v:line id="Straight Connector 2096820366" o:spid="_x0000_s1028" style="position:absolute;flip:x;visibility:visible;mso-wrap-style:square" from="-592,12511" to="17811,12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" strokecolor="#bfbfbf [2412]">
                  <v:stroke joinstyle="miter"/>
                </v:line>
                <v:line id="Straight Connector 2096820366" o:spid="_x0000_s1029" style="position:absolute;flip:x y;visibility:visible;mso-wrap-style:square" from="-592,61733" to="17799,61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" strokecolor="#bfbfbf [2412]">
                  <v:stroke joinstyle="miter"/>
                </v:line>
              </v:group>
            </w:pict>
          </mc:Fallback>
        </mc:AlternateContent>
      </w:r>
      <w:r w:rsidR="00D2064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B1EBDC" wp14:editId="4C611265">
                <wp:simplePos x="0" y="0"/>
                <wp:positionH relativeFrom="margin">
                  <wp:posOffset>1965325</wp:posOffset>
                </wp:positionH>
                <wp:positionV relativeFrom="paragraph">
                  <wp:posOffset>2068065</wp:posOffset>
                </wp:positionV>
                <wp:extent cx="4874895" cy="0"/>
                <wp:effectExtent l="0" t="0" r="0" b="0"/>
                <wp:wrapNone/>
                <wp:docPr id="307104892" name="Straight Connector 421057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48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7906F" id="Straight Connector 421057134" o:spid="_x0000_s1026" style="position:absolute;flip:x y;z-index:2516561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54.75pt,162.85pt" to="538.6pt,1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" strokecolor="#bfbfbf [2412]">
                <v:stroke joinstyle="miter"/>
                <w10:wrap anchorx="margin"/>
              </v:line>
            </w:pict>
          </mc:Fallback>
        </mc:AlternateContent>
      </w:r>
      <w:r w:rsidR="00942525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57217" behindDoc="0" locked="1" layoutInCell="1" allowOverlap="1" wp14:anchorId="2FCD71A9" wp14:editId="2203BF0A">
                <wp:simplePos x="0" y="0"/>
                <wp:positionH relativeFrom="margin">
                  <wp:posOffset>25400</wp:posOffset>
                </wp:positionH>
                <wp:positionV relativeFrom="page">
                  <wp:posOffset>516890</wp:posOffset>
                </wp:positionV>
                <wp:extent cx="1876425" cy="9180830"/>
                <wp:effectExtent l="0" t="0" r="0" b="1270"/>
                <wp:wrapNone/>
                <wp:docPr id="1508375864" name="Text Box 1508375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918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80E66" w14:textId="77777777" w:rsidR="00DC1275" w:rsidRPr="00855FD4" w:rsidRDefault="00DC1275" w:rsidP="00DC1275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affiliations</w:t>
                            </w:r>
                          </w:p>
                          <w:p w14:paraId="7B7D4C86" w14:textId="77777777" w:rsidR="00DC1275" w:rsidRDefault="00DC1275" w:rsidP="00DC127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Xi Sigma Pi National Forestry Honors Society, Member  </w:t>
                            </w:r>
                          </w:p>
                          <w:p w14:paraId="5F6D64F4" w14:textId="77777777" w:rsidR="00DC1275" w:rsidRDefault="00DC1275" w:rsidP="00DC127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5612EB27" w14:textId="77777777" w:rsidR="00DC1275" w:rsidRPr="00855FD4" w:rsidRDefault="00DC1275" w:rsidP="00DC1275">
                            <w:pPr>
                              <w:pStyle w:val="List"/>
                              <w:spacing w:before="0"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Society of American Foresters, Student Member </w:t>
                            </w:r>
                          </w:p>
                          <w:p w14:paraId="219B18CB" w14:textId="5996B0D1" w:rsidR="00DC1275" w:rsidRPr="00855FD4" w:rsidRDefault="00DC1275" w:rsidP="00DC127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10ED98FC" w14:textId="77777777" w:rsidR="00DC1275" w:rsidRPr="00855FD4" w:rsidRDefault="00DC1275" w:rsidP="00DC1275">
                            <w:pPr>
                              <w:pStyle w:val="List"/>
                              <w:spacing w:before="0"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3D20AA9B" w14:textId="09D4995C" w:rsidR="00942525" w:rsidRPr="00855FD4" w:rsidRDefault="00942525" w:rsidP="00942525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  <w:p w14:paraId="7E1AE9EF" w14:textId="77777777" w:rsidR="00CE2EC1" w:rsidRDefault="00CE2EC1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J.V.K. Wagar Honor Senior Award</w:t>
                            </w:r>
                          </w:p>
                          <w:p w14:paraId="71942C1F" w14:textId="28EE5EDF" w:rsidR="00CE2EC1" w:rsidRDefault="00CE2EC1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2025 </w:t>
                            </w:r>
                          </w:p>
                          <w:p w14:paraId="7D0DF132" w14:textId="77777777" w:rsidR="00CE2EC1" w:rsidRDefault="00CE2EC1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1501B427" w14:textId="6D2CD69E" w:rsidR="00CE2EC1" w:rsidRDefault="00CE2EC1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Nominee for the Warner College of Natural Resources Robert Davis Honor Senior Memorial Award </w:t>
                            </w:r>
                          </w:p>
                          <w:p w14:paraId="63DB55C3" w14:textId="081263E7" w:rsidR="00CE2EC1" w:rsidRDefault="00CE2EC1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2025 </w:t>
                            </w:r>
                          </w:p>
                          <w:p w14:paraId="230B6C32" w14:textId="77777777" w:rsidR="00B603D6" w:rsidRDefault="00B603D6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0D59902D" w14:textId="60C7B3A3" w:rsidR="00B603D6" w:rsidRDefault="00B603D6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Y Cross Range Scholarship </w:t>
                            </w:r>
                          </w:p>
                          <w:p w14:paraId="7BC541D8" w14:textId="2181AB73" w:rsidR="00B603D6" w:rsidRDefault="00C45878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2025 – 2026</w:t>
                            </w:r>
                          </w:p>
                          <w:p w14:paraId="2FEFA505" w14:textId="77777777" w:rsidR="00942525" w:rsidRPr="00855FD4" w:rsidRDefault="00942525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7CB23F89" w14:textId="4DBCC5EF" w:rsidR="00E15892" w:rsidRDefault="00451F43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Mola Lab </w:t>
                            </w:r>
                            <w:r w:rsidR="00107849" w:rsidRPr="0010784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Annual First Bumble Bee of the Year Contest </w:t>
                            </w:r>
                            <w:r w:rsidR="00107849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Winner </w:t>
                            </w:r>
                          </w:p>
                          <w:p w14:paraId="2B86FB66" w14:textId="3937D4C9" w:rsidR="00107849" w:rsidRDefault="00107849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20</w:t>
                            </w:r>
                            <w:r w:rsidR="00E15892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2</w:t>
                            </w:r>
                            <w:r w:rsidR="003B3E4B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4 </w:t>
                            </w:r>
                          </w:p>
                          <w:p w14:paraId="3636F5FA" w14:textId="77777777" w:rsidR="00107849" w:rsidRDefault="00107849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65ABF4B4" w14:textId="746733B1" w:rsidR="00942525" w:rsidRPr="00855FD4" w:rsidRDefault="00942525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F</w:t>
                            </w:r>
                            <w:r w:rsidR="00C45878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orest and Rangeland Stewardship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Professional Undergraduate Fellowship</w:t>
                            </w:r>
                            <w:r w:rsidRPr="00855F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 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F9FF2CE" w14:textId="77777777" w:rsidR="00942525" w:rsidRPr="00855FD4" w:rsidRDefault="00942525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2022 – 2023</w:t>
                            </w:r>
                            <w:r w:rsidRPr="00855F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 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0E7F2C6" w14:textId="77777777" w:rsidR="00FE6C27" w:rsidRDefault="00FE6C27" w:rsidP="00FE6C27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039AAEF9" w14:textId="77777777" w:rsidR="00FE6C27" w:rsidRPr="006D2F3A" w:rsidRDefault="00FE6C27" w:rsidP="00FE6C27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6D2F3A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Foreign Service Youth Foundation Merit Scholarship </w:t>
                            </w:r>
                          </w:p>
                          <w:p w14:paraId="603730CA" w14:textId="77777777" w:rsidR="00FE6C27" w:rsidRDefault="00FE6C27" w:rsidP="00FE6C27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6D2F3A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2021</w:t>
                            </w:r>
                          </w:p>
                          <w:p w14:paraId="3C9A3972" w14:textId="77777777" w:rsidR="00FE6C27" w:rsidRDefault="00FE6C27" w:rsidP="00FE6C27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389D2E39" w14:textId="77777777" w:rsidR="000B2E52" w:rsidRDefault="000B2E52" w:rsidP="000B2E52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7799F7B4" w14:textId="1E68E16F" w:rsidR="00942525" w:rsidRPr="00855FD4" w:rsidRDefault="00942525" w:rsidP="000B2E52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references</w:t>
                            </w:r>
                          </w:p>
                          <w:p w14:paraId="46734403" w14:textId="77777777" w:rsidR="006E086C" w:rsidRDefault="006E086C" w:rsidP="00942525">
                            <w:pPr>
                              <w:rPr>
                                <w:rFonts w:ascii="Amasis MT Pro Light" w:hAnsi="Amasis MT Pro Light"/>
                                <w:sz w:val="22"/>
                                <w:szCs w:val="22"/>
                                <w:lang w:val="de-AT"/>
                              </w:rPr>
                            </w:pPr>
                          </w:p>
                          <w:p w14:paraId="39F0ED69" w14:textId="17F8FF9F" w:rsidR="00942525" w:rsidRPr="00855FD4" w:rsidRDefault="003F4E19" w:rsidP="00942525">
                            <w:pPr>
                              <w:rPr>
                                <w:rFonts w:ascii="Amasis MT Pro Light" w:hAnsi="Amasis MT Pro Light"/>
                                <w:sz w:val="22"/>
                                <w:szCs w:val="22"/>
                                <w:lang w:val="de-AT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  <w:lang w:val="de-AT"/>
                              </w:rPr>
                              <w:t xml:space="preserve">Dr. </w:t>
                            </w:r>
                            <w:r w:rsidR="00942525"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  <w:lang w:val="de-AT"/>
                              </w:rPr>
                              <w:t xml:space="preserve">Jamie Dahl </w:t>
                            </w:r>
                          </w:p>
                          <w:p w14:paraId="6AD09EF2" w14:textId="77777777" w:rsidR="00942525" w:rsidRPr="00855FD4" w:rsidRDefault="00942525" w:rsidP="00942525">
                            <w:pPr>
                              <w:rPr>
                                <w:rFonts w:ascii="Amasis MT Pro Light" w:hAnsi="Amasis MT Pro Light"/>
                                <w:sz w:val="22"/>
                                <w:szCs w:val="22"/>
                                <w:lang w:val="de-AT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  <w:lang w:val="de-AT"/>
                              </w:rPr>
                              <w:t xml:space="preserve">(814) 880-6046 </w:t>
                            </w:r>
                          </w:p>
                          <w:p w14:paraId="1315DCDE" w14:textId="77777777" w:rsidR="00942525" w:rsidRPr="00190ED1" w:rsidRDefault="00942525" w:rsidP="00942525">
                            <w:pPr>
                              <w:rPr>
                                <w:color w:val="5C715E" w:themeColor="accent1" w:themeShade="BF"/>
                              </w:rPr>
                            </w:pPr>
                            <w:hyperlink r:id="rId11" w:history="1">
                              <w:r w:rsidRPr="00190ED1">
                                <w:rPr>
                                  <w:rStyle w:val="Hyperlink"/>
                                  <w:rFonts w:ascii="Amasis MT Pro Light" w:hAnsi="Amasis MT Pro Light"/>
                                  <w:color w:val="5C715E" w:themeColor="accent1" w:themeShade="BF"/>
                                  <w:sz w:val="22"/>
                                  <w:szCs w:val="22"/>
                                  <w:lang w:val="de-AT"/>
                                </w:rPr>
                                <w:t>Jamie.Dahl@colostate.edu</w:t>
                              </w:r>
                            </w:hyperlink>
                          </w:p>
                          <w:p w14:paraId="5672F4FA" w14:textId="77777777" w:rsidR="002C56E1" w:rsidRDefault="002C56E1" w:rsidP="007D171D"/>
                          <w:p w14:paraId="0AC0E01A" w14:textId="789710F8" w:rsidR="007D171D" w:rsidRDefault="007D171D" w:rsidP="007D171D">
                            <w:pP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7D171D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Courtney Peterson</w:t>
                            </w:r>
                          </w:p>
                          <w:p w14:paraId="1C9EAC49" w14:textId="584B0523" w:rsidR="006E086C" w:rsidRPr="007D171D" w:rsidRDefault="006E086C" w:rsidP="007D171D">
                            <w:pP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(970) </w:t>
                            </w:r>
                            <w:r w:rsidR="002968AD" w:rsidRPr="002968AD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491-2280</w:t>
                            </w:r>
                          </w:p>
                          <w:p w14:paraId="3E71FCC5" w14:textId="4D812426" w:rsidR="00516DC5" w:rsidRPr="007D171D" w:rsidRDefault="007D171D" w:rsidP="00942525">
                            <w:pPr>
                              <w:rPr>
                                <w:rFonts w:ascii="Amasis MT Pro Light" w:hAnsi="Amasis MT Pro Light"/>
                                <w:color w:val="5C715E" w:themeColor="accent1" w:themeShade="BF"/>
                                <w:sz w:val="22"/>
                                <w:szCs w:val="22"/>
                              </w:rPr>
                            </w:pPr>
                            <w:hyperlink r:id="rId12" w:history="1">
                              <w:r w:rsidRPr="007D171D">
                                <w:rPr>
                                  <w:rStyle w:val="Hyperlink"/>
                                  <w:rFonts w:ascii="Amasis MT Pro Light" w:hAnsi="Amasis MT Pro Light"/>
                                  <w:color w:val="5C715E" w:themeColor="accent1" w:themeShade="BF"/>
                                  <w:sz w:val="22"/>
                                  <w:szCs w:val="22"/>
                                </w:rPr>
                                <w:t>Courtney.Peterson@colostate.edu</w:t>
                              </w:r>
                            </w:hyperlink>
                            <w:r w:rsidRPr="007D171D">
                              <w:rPr>
                                <w:rFonts w:ascii="Amasis MT Pro Light" w:hAnsi="Amasis MT Pro Light"/>
                                <w:color w:val="5C715E" w:themeColor="accent1" w:themeShade="B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F050B58" w14:textId="0CDF5ECB" w:rsidR="006E086C" w:rsidRPr="00613E26" w:rsidRDefault="00613E26" w:rsidP="006E086C">
                            <w:p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613E26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Maria Vicini</w:t>
                            </w:r>
                          </w:p>
                          <w:p w14:paraId="4A3F7C8B" w14:textId="19A98A34" w:rsidR="006E086C" w:rsidRPr="00613E26" w:rsidRDefault="00613E26" w:rsidP="006E086C">
                            <w:pPr>
                              <w:rPr>
                                <w:rFonts w:ascii="Amasis MT Pro Light" w:hAnsi="Amasis MT Pro Light"/>
                                <w:color w:val="5C715E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(</w:t>
                            </w:r>
                            <w:r w:rsidR="00190ED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248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) </w:t>
                            </w:r>
                            <w:r w:rsidR="00190ED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506-4801 </w:t>
                            </w:r>
                            <w:hyperlink r:id="rId13" w:history="1">
                              <w:r w:rsidRPr="00613E26">
                                <w:rPr>
                                  <w:rStyle w:val="Hyperlink"/>
                                  <w:rFonts w:ascii="Amasis MT Pro Light" w:hAnsi="Amasis MT Pro Light"/>
                                  <w:color w:val="5C715E" w:themeColor="accent1" w:themeShade="BF"/>
                                  <w:sz w:val="22"/>
                                  <w:szCs w:val="22"/>
                                </w:rPr>
                                <w:t>Maria.Vicini@colosate.edu</w:t>
                              </w:r>
                            </w:hyperlink>
                            <w:r w:rsidR="006E086C" w:rsidRPr="00613E26">
                              <w:rPr>
                                <w:rFonts w:ascii="Amasis MT Pro Light" w:hAnsi="Amasis MT Pro Light"/>
                                <w:color w:val="5C715E" w:themeColor="accent1" w:themeShade="BF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3D7F8B03" w14:textId="77777777" w:rsidR="00516DC5" w:rsidRPr="00613E26" w:rsidRDefault="00516DC5" w:rsidP="00942525">
                            <w:pPr>
                              <w:rPr>
                                <w:rFonts w:ascii="Amasis MT Pro Light" w:hAnsi="Amasis MT Pro Light"/>
                                <w:color w:val="5C715E" w:themeColor="accent1" w:themeShade="BF"/>
                                <w:sz w:val="22"/>
                                <w:szCs w:val="22"/>
                              </w:rPr>
                            </w:pPr>
                          </w:p>
                          <w:p w14:paraId="3358C167" w14:textId="26BCE2BE" w:rsidR="00942525" w:rsidRPr="00613E26" w:rsidRDefault="00942525" w:rsidP="00942525">
                            <w:pPr>
                              <w:rPr>
                                <w:color w:val="7E9680" w:themeColor="accent1"/>
                              </w:rPr>
                            </w:pPr>
                          </w:p>
                          <w:p w14:paraId="6D646CF0" w14:textId="77777777" w:rsidR="00942525" w:rsidRPr="00613E26" w:rsidRDefault="00942525" w:rsidP="00942525">
                            <w:pPr>
                              <w:pStyle w:val="List"/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4B0FF29" w14:textId="0D3A0FE3" w:rsidR="00942525" w:rsidRPr="00613E26" w:rsidRDefault="00942525" w:rsidP="00942525">
                            <w:pPr>
                              <w:pStyle w:val="List"/>
                              <w:spacing w:line="240" w:lineRule="auto"/>
                              <w:ind w:left="0" w:firstLine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D71A9" id="Text Box 1508375864" o:spid="_x0000_s1028" type="#_x0000_t202" style="position:absolute;margin-left:2pt;margin-top:40.7pt;width:147.75pt;height:722.9pt;z-index:2516572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" filled="f" stroked="f">
                <v:textbox>
                  <w:txbxContent>
                    <w:p w14:paraId="62E80E66" w14:textId="77777777" w:rsidR="00DC1275" w:rsidRPr="00855FD4" w:rsidRDefault="00DC1275" w:rsidP="00DC1275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affiliations</w:t>
                      </w:r>
                    </w:p>
                    <w:p w14:paraId="7B7D4C86" w14:textId="77777777" w:rsidR="00DC1275" w:rsidRDefault="00DC1275" w:rsidP="00DC127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Xi Sigma Pi National Forestry Honors Society, Member  </w:t>
                      </w:r>
                    </w:p>
                    <w:p w14:paraId="5F6D64F4" w14:textId="77777777" w:rsidR="00DC1275" w:rsidRDefault="00DC1275" w:rsidP="00DC127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5612EB27" w14:textId="77777777" w:rsidR="00DC1275" w:rsidRPr="00855FD4" w:rsidRDefault="00DC1275" w:rsidP="00DC1275">
                      <w:pPr>
                        <w:pStyle w:val="List"/>
                        <w:spacing w:before="0"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Society of American Foresters, Student Member </w:t>
                      </w:r>
                    </w:p>
                    <w:p w14:paraId="219B18CB" w14:textId="5996B0D1" w:rsidR="00DC1275" w:rsidRPr="00855FD4" w:rsidRDefault="00DC1275" w:rsidP="00DC127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10ED98FC" w14:textId="77777777" w:rsidR="00DC1275" w:rsidRPr="00855FD4" w:rsidRDefault="00DC1275" w:rsidP="00DC1275">
                      <w:pPr>
                        <w:pStyle w:val="List"/>
                        <w:spacing w:before="0"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3D20AA9B" w14:textId="09D4995C" w:rsidR="00942525" w:rsidRPr="00855FD4" w:rsidRDefault="00942525" w:rsidP="00942525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awardS</w:t>
                      </w:r>
                    </w:p>
                    <w:p w14:paraId="7E1AE9EF" w14:textId="77777777" w:rsidR="00CE2EC1" w:rsidRDefault="00CE2EC1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J.V.K. Wagar Honor Senior Award</w:t>
                      </w:r>
                    </w:p>
                    <w:p w14:paraId="71942C1F" w14:textId="28EE5EDF" w:rsidR="00CE2EC1" w:rsidRDefault="00CE2EC1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2025 </w:t>
                      </w:r>
                    </w:p>
                    <w:p w14:paraId="7D0DF132" w14:textId="77777777" w:rsidR="00CE2EC1" w:rsidRDefault="00CE2EC1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1501B427" w14:textId="6D2CD69E" w:rsidR="00CE2EC1" w:rsidRDefault="00CE2EC1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Nominee for the Warner College of Natural Resources Robert Davis Honor Senior Memorial Award </w:t>
                      </w:r>
                    </w:p>
                    <w:p w14:paraId="63DB55C3" w14:textId="081263E7" w:rsidR="00CE2EC1" w:rsidRDefault="00CE2EC1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2025 </w:t>
                      </w:r>
                    </w:p>
                    <w:p w14:paraId="230B6C32" w14:textId="77777777" w:rsidR="00B603D6" w:rsidRDefault="00B603D6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0D59902D" w14:textId="60C7B3A3" w:rsidR="00B603D6" w:rsidRDefault="00B603D6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Y Cross Range Scholarship </w:t>
                      </w:r>
                    </w:p>
                    <w:p w14:paraId="7BC541D8" w14:textId="2181AB73" w:rsidR="00B603D6" w:rsidRDefault="00C45878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2025 – 2026</w:t>
                      </w:r>
                    </w:p>
                    <w:p w14:paraId="2FEFA505" w14:textId="77777777" w:rsidR="00942525" w:rsidRPr="00855FD4" w:rsidRDefault="00942525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7CB23F89" w14:textId="4DBCC5EF" w:rsidR="00E15892" w:rsidRDefault="00451F43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Mola Lab </w:t>
                      </w:r>
                      <w:r w:rsidR="00107849" w:rsidRPr="0010784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Annual First Bumble Bee of the Year Contest </w:t>
                      </w:r>
                      <w:r w:rsidR="00107849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Winner </w:t>
                      </w:r>
                    </w:p>
                    <w:p w14:paraId="2B86FB66" w14:textId="3937D4C9" w:rsidR="00107849" w:rsidRDefault="00107849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20</w:t>
                      </w:r>
                      <w:r w:rsidR="00E15892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2</w:t>
                      </w:r>
                      <w:r w:rsidR="003B3E4B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4 </w:t>
                      </w:r>
                    </w:p>
                    <w:p w14:paraId="3636F5FA" w14:textId="77777777" w:rsidR="00107849" w:rsidRDefault="00107849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65ABF4B4" w14:textId="746733B1" w:rsidR="00942525" w:rsidRPr="00855FD4" w:rsidRDefault="00942525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F</w:t>
                      </w:r>
                      <w:r w:rsidR="00C45878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orest and Rangeland Stewardship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Professional Undergraduate Fellowship</w:t>
                      </w:r>
                      <w:r w:rsidRPr="00855F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 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F9FF2CE" w14:textId="77777777" w:rsidR="00942525" w:rsidRPr="00855FD4" w:rsidRDefault="00942525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2022 – 2023</w:t>
                      </w:r>
                      <w:r w:rsidRPr="00855F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 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0E7F2C6" w14:textId="77777777" w:rsidR="00FE6C27" w:rsidRDefault="00FE6C27" w:rsidP="00FE6C27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039AAEF9" w14:textId="77777777" w:rsidR="00FE6C27" w:rsidRPr="006D2F3A" w:rsidRDefault="00FE6C27" w:rsidP="00FE6C27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6D2F3A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Foreign Service Youth Foundation Merit Scholarship </w:t>
                      </w:r>
                    </w:p>
                    <w:p w14:paraId="603730CA" w14:textId="77777777" w:rsidR="00FE6C27" w:rsidRDefault="00FE6C27" w:rsidP="00FE6C27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6D2F3A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2021</w:t>
                      </w:r>
                    </w:p>
                    <w:p w14:paraId="3C9A3972" w14:textId="77777777" w:rsidR="00FE6C27" w:rsidRDefault="00FE6C27" w:rsidP="00FE6C27">
                      <w:pPr>
                        <w:pStyle w:val="List"/>
                        <w:spacing w:line="240" w:lineRule="auto"/>
                        <w:ind w:left="0" w:firstLin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389D2E39" w14:textId="77777777" w:rsidR="000B2E52" w:rsidRDefault="000B2E52" w:rsidP="000B2E52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7799F7B4" w14:textId="1E68E16F" w:rsidR="00942525" w:rsidRPr="00855FD4" w:rsidRDefault="00942525" w:rsidP="000B2E52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references</w:t>
                      </w:r>
                    </w:p>
                    <w:p w14:paraId="46734403" w14:textId="77777777" w:rsidR="006E086C" w:rsidRDefault="006E086C" w:rsidP="00942525">
                      <w:pPr>
                        <w:rPr>
                          <w:rFonts w:ascii="Amasis MT Pro Light" w:hAnsi="Amasis MT Pro Light"/>
                          <w:sz w:val="22"/>
                          <w:szCs w:val="22"/>
                          <w:lang w:val="de-AT"/>
                        </w:rPr>
                      </w:pPr>
                    </w:p>
                    <w:p w14:paraId="39F0ED69" w14:textId="17F8FF9F" w:rsidR="00942525" w:rsidRPr="00855FD4" w:rsidRDefault="003F4E19" w:rsidP="00942525">
                      <w:pPr>
                        <w:rPr>
                          <w:rFonts w:ascii="Amasis MT Pro Light" w:hAnsi="Amasis MT Pro Light"/>
                          <w:sz w:val="22"/>
                          <w:szCs w:val="22"/>
                          <w:lang w:val="de-AT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  <w:lang w:val="de-AT"/>
                        </w:rPr>
                        <w:t xml:space="preserve">Dr. </w:t>
                      </w:r>
                      <w:r w:rsidR="00942525" w:rsidRPr="00855FD4">
                        <w:rPr>
                          <w:rFonts w:ascii="Amasis MT Pro Light" w:hAnsi="Amasis MT Pro Light"/>
                          <w:sz w:val="22"/>
                          <w:szCs w:val="22"/>
                          <w:lang w:val="de-AT"/>
                        </w:rPr>
                        <w:t xml:space="preserve">Jamie Dahl </w:t>
                      </w:r>
                    </w:p>
                    <w:p w14:paraId="6AD09EF2" w14:textId="77777777" w:rsidR="00942525" w:rsidRPr="00855FD4" w:rsidRDefault="00942525" w:rsidP="00942525">
                      <w:pPr>
                        <w:rPr>
                          <w:rFonts w:ascii="Amasis MT Pro Light" w:hAnsi="Amasis MT Pro Light"/>
                          <w:sz w:val="22"/>
                          <w:szCs w:val="22"/>
                          <w:lang w:val="de-AT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  <w:lang w:val="de-AT"/>
                        </w:rPr>
                        <w:t xml:space="preserve">(814) 880-6046 </w:t>
                      </w:r>
                    </w:p>
                    <w:p w14:paraId="1315DCDE" w14:textId="77777777" w:rsidR="00942525" w:rsidRPr="00190ED1" w:rsidRDefault="00942525" w:rsidP="00942525">
                      <w:pPr>
                        <w:rPr>
                          <w:color w:val="5C715E" w:themeColor="accent1" w:themeShade="BF"/>
                        </w:rPr>
                      </w:pPr>
                      <w:hyperlink r:id="rId14" w:history="1">
                        <w:r w:rsidRPr="00190ED1">
                          <w:rPr>
                            <w:rStyle w:val="Hyperlink"/>
                            <w:rFonts w:ascii="Amasis MT Pro Light" w:hAnsi="Amasis MT Pro Light"/>
                            <w:color w:val="5C715E" w:themeColor="accent1" w:themeShade="BF"/>
                            <w:sz w:val="22"/>
                            <w:szCs w:val="22"/>
                            <w:lang w:val="de-AT"/>
                          </w:rPr>
                          <w:t>Jamie.Dahl@colostate.edu</w:t>
                        </w:r>
                      </w:hyperlink>
                    </w:p>
                    <w:p w14:paraId="5672F4FA" w14:textId="77777777" w:rsidR="002C56E1" w:rsidRDefault="002C56E1" w:rsidP="007D171D"/>
                    <w:p w14:paraId="0AC0E01A" w14:textId="789710F8" w:rsidR="007D171D" w:rsidRDefault="007D171D" w:rsidP="007D171D">
                      <w:pP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7D171D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Courtney Peterson</w:t>
                      </w:r>
                    </w:p>
                    <w:p w14:paraId="1C9EAC49" w14:textId="584B0523" w:rsidR="006E086C" w:rsidRPr="007D171D" w:rsidRDefault="006E086C" w:rsidP="007D171D">
                      <w:pP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(970) </w:t>
                      </w:r>
                      <w:r w:rsidR="002968AD" w:rsidRPr="002968AD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491-2280</w:t>
                      </w:r>
                    </w:p>
                    <w:p w14:paraId="3E71FCC5" w14:textId="4D812426" w:rsidR="00516DC5" w:rsidRPr="007D171D" w:rsidRDefault="007D171D" w:rsidP="00942525">
                      <w:pPr>
                        <w:rPr>
                          <w:rFonts w:ascii="Amasis MT Pro Light" w:hAnsi="Amasis MT Pro Light"/>
                          <w:color w:val="5C715E" w:themeColor="accent1" w:themeShade="BF"/>
                          <w:sz w:val="22"/>
                          <w:szCs w:val="22"/>
                        </w:rPr>
                      </w:pPr>
                      <w:hyperlink r:id="rId15" w:history="1">
                        <w:r w:rsidRPr="007D171D">
                          <w:rPr>
                            <w:rStyle w:val="Hyperlink"/>
                            <w:rFonts w:ascii="Amasis MT Pro Light" w:hAnsi="Amasis MT Pro Light"/>
                            <w:color w:val="5C715E" w:themeColor="accent1" w:themeShade="BF"/>
                            <w:sz w:val="22"/>
                            <w:szCs w:val="22"/>
                          </w:rPr>
                          <w:t>Courtney.Peterson@colostate.edu</w:t>
                        </w:r>
                      </w:hyperlink>
                      <w:r w:rsidRPr="007D171D">
                        <w:rPr>
                          <w:rFonts w:ascii="Amasis MT Pro Light" w:hAnsi="Amasis MT Pro Light"/>
                          <w:color w:val="5C715E" w:themeColor="accent1" w:themeShade="BF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F050B58" w14:textId="0CDF5ECB" w:rsidR="006E086C" w:rsidRPr="00613E26" w:rsidRDefault="00613E26" w:rsidP="006E086C">
                      <w:p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613E26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Maria Vicini</w:t>
                      </w:r>
                    </w:p>
                    <w:p w14:paraId="4A3F7C8B" w14:textId="19A98A34" w:rsidR="006E086C" w:rsidRPr="00613E26" w:rsidRDefault="00613E26" w:rsidP="006E086C">
                      <w:pPr>
                        <w:rPr>
                          <w:rFonts w:ascii="Amasis MT Pro Light" w:hAnsi="Amasis MT Pro Light"/>
                          <w:color w:val="5C715E" w:themeColor="accent1" w:themeShade="BF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(</w:t>
                      </w:r>
                      <w:r w:rsidR="00190ED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248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) </w:t>
                      </w:r>
                      <w:r w:rsidR="00190ED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506-4801 </w:t>
                      </w:r>
                      <w:hyperlink r:id="rId16" w:history="1">
                        <w:r w:rsidRPr="00613E26">
                          <w:rPr>
                            <w:rStyle w:val="Hyperlink"/>
                            <w:rFonts w:ascii="Amasis MT Pro Light" w:hAnsi="Amasis MT Pro Light"/>
                            <w:color w:val="5C715E" w:themeColor="accent1" w:themeShade="BF"/>
                            <w:sz w:val="22"/>
                            <w:szCs w:val="22"/>
                          </w:rPr>
                          <w:t>Maria.Vicini@colosate.edu</w:t>
                        </w:r>
                      </w:hyperlink>
                      <w:r w:rsidR="006E086C" w:rsidRPr="00613E26">
                        <w:rPr>
                          <w:rFonts w:ascii="Amasis MT Pro Light" w:hAnsi="Amasis MT Pro Light"/>
                          <w:color w:val="5C715E" w:themeColor="accent1" w:themeShade="BF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3D7F8B03" w14:textId="77777777" w:rsidR="00516DC5" w:rsidRPr="00613E26" w:rsidRDefault="00516DC5" w:rsidP="00942525">
                      <w:pPr>
                        <w:rPr>
                          <w:rFonts w:ascii="Amasis MT Pro Light" w:hAnsi="Amasis MT Pro Light"/>
                          <w:color w:val="5C715E" w:themeColor="accent1" w:themeShade="BF"/>
                          <w:sz w:val="22"/>
                          <w:szCs w:val="22"/>
                        </w:rPr>
                      </w:pPr>
                    </w:p>
                    <w:p w14:paraId="3358C167" w14:textId="26BCE2BE" w:rsidR="00942525" w:rsidRPr="00613E26" w:rsidRDefault="00942525" w:rsidP="00942525">
                      <w:pPr>
                        <w:rPr>
                          <w:color w:val="7E9680" w:themeColor="accent1"/>
                        </w:rPr>
                      </w:pPr>
                    </w:p>
                    <w:p w14:paraId="6D646CF0" w14:textId="77777777" w:rsidR="00942525" w:rsidRPr="00613E26" w:rsidRDefault="00942525" w:rsidP="00942525">
                      <w:pPr>
                        <w:pStyle w:val="List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4B0FF29" w14:textId="0D3A0FE3" w:rsidR="00942525" w:rsidRPr="00613E26" w:rsidRDefault="00942525" w:rsidP="00942525">
                      <w:pPr>
                        <w:pStyle w:val="List"/>
                        <w:spacing w:line="240" w:lineRule="auto"/>
                        <w:ind w:left="0" w:firstLine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8753E8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7EA2D296" wp14:editId="72A0D8E7">
                <wp:simplePos x="0" y="0"/>
                <wp:positionH relativeFrom="margin">
                  <wp:posOffset>1943100</wp:posOffset>
                </wp:positionH>
                <wp:positionV relativeFrom="page">
                  <wp:posOffset>511175</wp:posOffset>
                </wp:positionV>
                <wp:extent cx="4899025" cy="9144000"/>
                <wp:effectExtent l="0" t="0" r="15875" b="0"/>
                <wp:wrapNone/>
                <wp:docPr id="853851482" name="Text Box 853851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025" cy="9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0BFCE" w14:textId="72B6B1CE" w:rsidR="003B02E7" w:rsidRPr="00855FD4" w:rsidRDefault="003B02E7" w:rsidP="006510C6">
                            <w:pPr>
                              <w:pStyle w:val="Heading2"/>
                              <w:spacing w:before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LAB ASSISTANT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ab/>
                              <w:t>J</w:t>
                            </w:r>
                            <w:r w:rsidR="00C62585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n 2022 – JAN 2023</w:t>
                            </w:r>
                          </w:p>
                          <w:p w14:paraId="472B0BB7" w14:textId="77777777" w:rsidR="003B02E7" w:rsidRPr="00855FD4" w:rsidRDefault="003B02E7" w:rsidP="003B02E7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CSU </w:t>
                            </w:r>
                            <w:proofErr w:type="spellStart"/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Hufbauer</w:t>
                            </w:r>
                            <w:proofErr w:type="spellEnd"/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Evolutionary Ecology Lab</w:t>
                            </w:r>
                          </w:p>
                          <w:p w14:paraId="596D4911" w14:textId="77777777" w:rsidR="003B02E7" w:rsidRDefault="003B02E7" w:rsidP="003B02E7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Fort Collins, CO</w:t>
                            </w:r>
                          </w:p>
                          <w:p w14:paraId="5098E5FE" w14:textId="65651A55" w:rsidR="003B02E7" w:rsidRPr="003B02E7" w:rsidRDefault="003B02E7" w:rsidP="003B02E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before="120"/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129BE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Assisted in data acquisition, management, and processing for </w:t>
                            </w:r>
                            <w:r w:rsidR="008118B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agricultural r</w:t>
                            </w:r>
                            <w:r w:rsidRPr="006129BE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esearch related to the evolutionary pathways of </w:t>
                            </w:r>
                            <w:r w:rsidRPr="00F71BE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Tribolium </w:t>
                            </w:r>
                            <w:proofErr w:type="spellStart"/>
                            <w:r w:rsidRPr="00F71BEB"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castaneum</w:t>
                            </w:r>
                            <w:proofErr w:type="spellEnd"/>
                          </w:p>
                          <w:p w14:paraId="6A6A562D" w14:textId="12034D9B" w:rsidR="00100EB1" w:rsidRDefault="00100EB1" w:rsidP="00100EB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Handled pesticides </w:t>
                            </w:r>
                            <w:r w:rsidR="0042135B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and harsh chemical substances with care</w:t>
                            </w:r>
                          </w:p>
                          <w:p w14:paraId="02DE6D41" w14:textId="77777777" w:rsidR="0042135B" w:rsidRPr="004B24F3" w:rsidRDefault="0042135B" w:rsidP="0042135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Processed genetic samples</w:t>
                            </w:r>
                          </w:p>
                          <w:p w14:paraId="14BC32CB" w14:textId="0C78F4B0" w:rsidR="003B02E7" w:rsidRPr="00100EB1" w:rsidRDefault="00100EB1" w:rsidP="00100EB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C</w:t>
                            </w:r>
                            <w:r w:rsidR="003B02E7" w:rsidRPr="00100EB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ensused &gt;10,000 </w:t>
                            </w:r>
                            <w:r w:rsidR="00F91A7E" w:rsidRPr="00100EB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live </w:t>
                            </w:r>
                            <w:r w:rsidR="003B02E7" w:rsidRPr="00100EB1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beetles with exact precision</w:t>
                            </w:r>
                          </w:p>
                          <w:p w14:paraId="12F55058" w14:textId="77777777" w:rsidR="003B02E7" w:rsidRPr="00855FD4" w:rsidRDefault="003B02E7" w:rsidP="003B02E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Presented lab findings to two scientific audiences</w:t>
                            </w:r>
                          </w:p>
                          <w:p w14:paraId="0453BD14" w14:textId="77777777" w:rsidR="00077762" w:rsidRPr="00077762" w:rsidRDefault="00077762" w:rsidP="00077762">
                            <w:pP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</w:p>
                          <w:p w14:paraId="181423EB" w14:textId="77777777" w:rsidR="00955CD5" w:rsidRDefault="00955CD5" w:rsidP="00775AEA">
                            <w:pPr>
                              <w:pStyle w:val="Heading1"/>
                              <w:spacing w:line="240" w:lineRule="auto"/>
                              <w:ind w:right="-18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3ED2603" w14:textId="569E75A5" w:rsidR="006F6D13" w:rsidRPr="003263A1" w:rsidRDefault="003263A1" w:rsidP="00775AEA">
                            <w:pPr>
                              <w:pStyle w:val="Heading1"/>
                              <w:spacing w:line="240" w:lineRule="auto"/>
                              <w:ind w:right="-187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volunteer</w:t>
                            </w:r>
                            <w:r w:rsidR="006F6D13" w:rsidRPr="003263A1">
                              <w:rPr>
                                <w:sz w:val="28"/>
                                <w:szCs w:val="28"/>
                              </w:rPr>
                              <w:t xml:space="preserve"> Experience </w:t>
                            </w:r>
                          </w:p>
                          <w:p w14:paraId="1BD824BF" w14:textId="63032CB7" w:rsidR="006F6D13" w:rsidRPr="00855FD4" w:rsidRDefault="006F6D13" w:rsidP="000D186A">
                            <w:pPr>
                              <w:pStyle w:val="Heading2"/>
                              <w:contextualSpacing w:val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STUDENT MEMBER </w:t>
                            </w:r>
                            <w:r w:rsidR="00B72F80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and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VOLUNTEER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ab/>
                              <w:t>SEPT 2023 - Present</w:t>
                            </w:r>
                          </w:p>
                          <w:p w14:paraId="69C7C39B" w14:textId="77777777" w:rsidR="006F6D13" w:rsidRPr="00855FD4" w:rsidRDefault="006F6D13" w:rsidP="00860013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Society Of American Foresters (SAF) Alpha Chapter </w:t>
                            </w:r>
                          </w:p>
                          <w:p w14:paraId="69FD976A" w14:textId="7A730891" w:rsidR="006F6D13" w:rsidRPr="00855FD4" w:rsidRDefault="006F6D13" w:rsidP="00860013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Fort Collins, CO</w:t>
                            </w:r>
                          </w:p>
                          <w:p w14:paraId="6E286038" w14:textId="62F1605A" w:rsidR="00DE2B86" w:rsidRPr="00DE2B86" w:rsidRDefault="006F6D13" w:rsidP="00DE2B86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Participat</w:t>
                            </w:r>
                            <w:r w:rsidR="004961DC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ing</w:t>
                            </w: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in chapter and nationwide SAF meetings and activitie</w:t>
                            </w:r>
                            <w:r w:rsidR="00DE2B86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  <w:p w14:paraId="6410E6F1" w14:textId="3FAE970D" w:rsidR="00DE2B86" w:rsidRDefault="00DE2B86" w:rsidP="00AB0C7C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Volunteering to provide public services</w:t>
                            </w:r>
                          </w:p>
                          <w:p w14:paraId="1E6915ED" w14:textId="610A52A1" w:rsidR="006F6D13" w:rsidRPr="00855FD4" w:rsidRDefault="006F6D13" w:rsidP="00014A53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Staffed </w:t>
                            </w:r>
                            <w:r w:rsidR="004961DC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outreach</w:t>
                            </w: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booth on behalf of the chapter at CSU </w:t>
                            </w:r>
                            <w:r w:rsidR="004961DC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Warner College of Natural Resources </w:t>
                            </w: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a</w:t>
                            </w:r>
                            <w:r w:rsidR="004961DC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t</w:t>
                            </w: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the Society of American Foresters National Convention 2024 </w:t>
                            </w:r>
                          </w:p>
                          <w:p w14:paraId="3E2A7E28" w14:textId="32216CCD" w:rsidR="00014A53" w:rsidRDefault="006F6D13" w:rsidP="00014A53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Staffed an all-day environmental education </w:t>
                            </w:r>
                            <w:r w:rsidR="00B0209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and outreach </w:t>
                            </w: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booth at the Rist Canyon Festival 2024, </w:t>
                            </w:r>
                            <w:r w:rsidR="000D7D02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and communicated</w:t>
                            </w:r>
                            <w:r w:rsidRPr="00855FD4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with children and adults about forest and natural resource management topics </w:t>
                            </w:r>
                          </w:p>
                          <w:p w14:paraId="0BC3A13F" w14:textId="5C07768F" w:rsidR="00813C3C" w:rsidRDefault="00813C3C" w:rsidP="00813C3C">
                            <w:pPr>
                              <w:pStyle w:val="Heading2"/>
                              <w:contextualSpacing w:val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Student Researcher                                                     AUg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202</w:t>
                            </w:r>
                            <w:r w:rsidR="00355A18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4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–</w:t>
                            </w:r>
                            <w:r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July 2025</w:t>
                            </w:r>
                          </w:p>
                          <w:p w14:paraId="6B0D9898" w14:textId="3557A5D7" w:rsidR="00813C3C" w:rsidRPr="00855FD4" w:rsidRDefault="00813C3C" w:rsidP="00813C3C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CSU </w:t>
                            </w:r>
                            <w:r w:rsidR="00B72F80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and</w:t>
                            </w:r>
                            <w: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The City of Fort Collins</w:t>
                            </w:r>
                          </w:p>
                          <w:p w14:paraId="03A3ED98" w14:textId="77777777" w:rsidR="00813C3C" w:rsidRDefault="00813C3C" w:rsidP="00813C3C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Fort Collins, CO</w:t>
                            </w:r>
                          </w:p>
                          <w:p w14:paraId="42DE82C3" w14:textId="77777777" w:rsidR="00813C3C" w:rsidRDefault="00813C3C" w:rsidP="00813C3C">
                            <w:pPr>
                              <w:pStyle w:val="Heading2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Designed and performed a needs assessment for the Fort Collins Native American community</w:t>
                            </w:r>
                          </w:p>
                          <w:p w14:paraId="6D4B4290" w14:textId="77777777" w:rsidR="00813C3C" w:rsidRPr="00EE3328" w:rsidRDefault="00813C3C" w:rsidP="00813C3C">
                            <w:pPr>
                              <w:pStyle w:val="Heading2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Conducted outreach at </w:t>
                            </w:r>
                            <w:r w:rsidRPr="00CA7F05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community meetings and city-sponsored event</w:t>
                            </w:r>
                            <w: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  <w:p w14:paraId="7B457257" w14:textId="5D914BCD" w:rsidR="00813C3C" w:rsidRPr="00EE3328" w:rsidRDefault="00813C3C" w:rsidP="00813C3C">
                            <w:pPr>
                              <w:pStyle w:val="Heading2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 w:rsidRPr="00EE3328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Volunteered at </w:t>
                            </w:r>
                            <w:r w:rsidR="00B74535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EE3328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Northern Colorado Intertribal Powwow Association </w:t>
                            </w:r>
                            <w:r w:rsidR="00D2328A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2025 </w:t>
                            </w:r>
                            <w:r w:rsidR="00B74535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Annual </w:t>
                            </w:r>
                            <w:r w:rsidRPr="00EE3328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Powwow</w:t>
                            </w:r>
                          </w:p>
                          <w:p w14:paraId="32406054" w14:textId="15225561" w:rsidR="00813C3C" w:rsidRPr="000D186A" w:rsidRDefault="00813C3C" w:rsidP="00813C3C">
                            <w:pPr>
                              <w:pStyle w:val="Heading2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EE3328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Sent gifts and thank you </w:t>
                            </w:r>
                            <w:r w:rsidR="001D684F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messages</w:t>
                            </w:r>
                            <w:r w:rsidRPr="00EE3328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to</w:t>
                            </w:r>
                            <w: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E3328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assessment participants</w:t>
                            </w:r>
                          </w:p>
                          <w:p w14:paraId="3648391B" w14:textId="08A622D1" w:rsidR="00813C3C" w:rsidRPr="00813C3C" w:rsidRDefault="00813C3C" w:rsidP="00813C3C">
                            <w:pPr>
                              <w:pStyle w:val="Heading2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masis MT Pro Light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0D186A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Collaborated with City partners to develop a formal written report detailing assessment findings</w:t>
                            </w:r>
                          </w:p>
                          <w:p w14:paraId="09F102AF" w14:textId="39E25FEA" w:rsidR="006F6D13" w:rsidRPr="00855FD4" w:rsidRDefault="00584987" w:rsidP="00014A53">
                            <w:pPr>
                              <w:pStyle w:val="Heading2"/>
                              <w:contextualSpacing w:val="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Volunteer Educator</w:t>
                            </w:r>
                            <w:r w:rsidR="006F6D13" w:rsidRPr="00855FD4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ab/>
                              <w:t xml:space="preserve">SEPT 2023 – </w:t>
                            </w:r>
                            <w:r w:rsidR="00014A53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April 2025</w:t>
                            </w:r>
                          </w:p>
                          <w:p w14:paraId="59DB33A9" w14:textId="77777777" w:rsidR="006F6D13" w:rsidRPr="00855FD4" w:rsidRDefault="006F6D13" w:rsidP="00860013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CSU Environmental Learning Center (ELC) </w:t>
                            </w:r>
                          </w:p>
                          <w:p w14:paraId="4CFA89E1" w14:textId="77777777" w:rsidR="006129BE" w:rsidRDefault="006F6D13" w:rsidP="00860013">
                            <w:pPr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55FD4"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  <w:t>Fort Collins, CO</w:t>
                            </w:r>
                          </w:p>
                          <w:p w14:paraId="1772A1E6" w14:textId="1D4075F9" w:rsidR="00C875CC" w:rsidRPr="006129BE" w:rsidRDefault="00C875CC" w:rsidP="00AB0C7C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before="120"/>
                              <w:rPr>
                                <w:rFonts w:ascii="Amasis MT Pro Light" w:eastAsiaTheme="minorHAnsi" w:hAnsi="Amasis MT Pro Ligh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129BE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 xml:space="preserve">Worked as an environmental science educator and interpreter in indoor and outdoor settings </w:t>
                            </w:r>
                          </w:p>
                          <w:p w14:paraId="23B9BFB6" w14:textId="4C4933DF" w:rsidR="00C875CC" w:rsidRPr="00670151" w:rsidRDefault="00C875CC" w:rsidP="00AB0C7C">
                            <w:pPr>
                              <w:pStyle w:val="Heading2"/>
                              <w:numPr>
                                <w:ilvl w:val="0"/>
                                <w:numId w:val="14"/>
                              </w:numPr>
                              <w:spacing w:before="0"/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 w:rsidRPr="00670151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Contributed to lesson plans for</w:t>
                            </w:r>
                            <w:r w:rsidR="00D2328A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70151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students ages 8–11 including lessons in hydrology, forestry, geology, and ecology </w:t>
                            </w:r>
                            <w:r w:rsidR="00F91A7E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as a par</w:t>
                            </w:r>
                            <w:r w:rsid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t</w:t>
                            </w:r>
                            <w:r w:rsidR="00F91A7E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of the </w:t>
                            </w:r>
                            <w:r w:rsid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G</w:t>
                            </w:r>
                            <w:r w:rsidR="00E55EA3" w:rsidRP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irls </w:t>
                            </w:r>
                            <w:r w:rsid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A</w:t>
                            </w:r>
                            <w:r w:rsidR="00E55EA3" w:rsidRP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dvancing </w:t>
                            </w:r>
                            <w:r w:rsid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S</w:t>
                            </w:r>
                            <w:r w:rsidR="00E55EA3" w:rsidRP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cientific </w:t>
                            </w:r>
                            <w:r w:rsid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P</w:t>
                            </w:r>
                            <w:r w:rsidR="00E55EA3" w:rsidRP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rogress</w:t>
                            </w:r>
                            <w:r w:rsid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="00F91A7E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GASP</w:t>
                            </w:r>
                            <w:r w:rsidR="00E55EA3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>)</w:t>
                            </w:r>
                            <w:r w:rsidR="00F91A7E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 program</w:t>
                            </w:r>
                          </w:p>
                          <w:p w14:paraId="27FC63B7" w14:textId="77777777" w:rsidR="00C875CC" w:rsidRPr="00670151" w:rsidRDefault="00C875CC" w:rsidP="00AB0C7C">
                            <w:pPr>
                              <w:pStyle w:val="Heading2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</w:pPr>
                            <w:r w:rsidRPr="00670151">
                              <w:rPr>
                                <w:rFonts w:ascii="Amasis MT Pro Light" w:eastAsiaTheme="minorEastAsia" w:hAnsi="Amasis MT Pro Light"/>
                                <w:b w:val="0"/>
                                <w:bCs w:val="0"/>
                                <w:caps w:val="0"/>
                                <w:sz w:val="22"/>
                                <w:szCs w:val="22"/>
                              </w:rPr>
                              <w:t xml:space="preserve">Supervised children ages 6–12 on an outdoor guided tour </w:t>
                            </w:r>
                          </w:p>
                          <w:p w14:paraId="14ACF00C" w14:textId="77777777" w:rsidR="009F4E53" w:rsidRDefault="009F4E53" w:rsidP="009F4E5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 w:rsidRPr="009F4E53"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Taught lessons as a part of the ELC’s weekly afterschool program and all-day Great School Escape program</w:t>
                            </w:r>
                          </w:p>
                          <w:p w14:paraId="22089317" w14:textId="77777777" w:rsidR="00014A53" w:rsidRDefault="00014A53" w:rsidP="00014A5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before="120"/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sz w:val="22"/>
                                <w:szCs w:val="22"/>
                              </w:rPr>
                              <w:t>Acted as an environmental educator and interpreter at an outdoor girl scout activity in spring 2025</w:t>
                            </w:r>
                          </w:p>
                          <w:p w14:paraId="34D3326E" w14:textId="6514FF86" w:rsidR="006F6D13" w:rsidRPr="006F6D13" w:rsidRDefault="006F6D13" w:rsidP="009F4E53">
                            <w:pPr>
                              <w:pStyle w:val="Heading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2D296" id="Text Box 853851482" o:spid="_x0000_s1029" type="#_x0000_t202" style="position:absolute;margin-left:153pt;margin-top:40.25pt;width:385.75pt;height:10in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" filled="f" stroked="f">
                <v:textbox inset=",,0">
                  <w:txbxContent>
                    <w:p w14:paraId="16E0BFCE" w14:textId="72B6B1CE" w:rsidR="003B02E7" w:rsidRPr="00855FD4" w:rsidRDefault="003B02E7" w:rsidP="006510C6">
                      <w:pPr>
                        <w:pStyle w:val="Heading2"/>
                        <w:spacing w:before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LAB ASSISTANT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ab/>
                        <w:t>J</w:t>
                      </w:r>
                      <w:r w:rsidR="00C62585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n 2022 – JAN 2023</w:t>
                      </w:r>
                    </w:p>
                    <w:p w14:paraId="472B0BB7" w14:textId="77777777" w:rsidR="003B02E7" w:rsidRPr="00855FD4" w:rsidRDefault="003B02E7" w:rsidP="003B02E7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CSU </w:t>
                      </w:r>
                      <w:proofErr w:type="spellStart"/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Hufbauer</w:t>
                      </w:r>
                      <w:proofErr w:type="spellEnd"/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 Evolutionary Ecology Lab</w:t>
                      </w:r>
                    </w:p>
                    <w:p w14:paraId="596D4911" w14:textId="77777777" w:rsidR="003B02E7" w:rsidRDefault="003B02E7" w:rsidP="003B02E7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Fort Collins, CO</w:t>
                      </w:r>
                    </w:p>
                    <w:p w14:paraId="5098E5FE" w14:textId="65651A55" w:rsidR="003B02E7" w:rsidRPr="003B02E7" w:rsidRDefault="003B02E7" w:rsidP="003B02E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before="120"/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6129BE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Assisted in data acquisition, management, and processing for </w:t>
                      </w:r>
                      <w:r w:rsidR="008118B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agricultural r</w:t>
                      </w:r>
                      <w:r w:rsidRPr="006129BE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esearch related to the evolutionary pathways of </w:t>
                      </w:r>
                      <w:r w:rsidRPr="00F71BE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 xml:space="preserve">Tribolium </w:t>
                      </w:r>
                      <w:proofErr w:type="spellStart"/>
                      <w:r w:rsidRPr="00F71BEB"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  <w:t>castaneum</w:t>
                      </w:r>
                      <w:proofErr w:type="spellEnd"/>
                    </w:p>
                    <w:p w14:paraId="6A6A562D" w14:textId="12034D9B" w:rsidR="00100EB1" w:rsidRDefault="00100EB1" w:rsidP="00100EB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Handled pesticides </w:t>
                      </w:r>
                      <w:r w:rsidR="0042135B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and harsh chemical substances with care</w:t>
                      </w:r>
                    </w:p>
                    <w:p w14:paraId="02DE6D41" w14:textId="77777777" w:rsidR="0042135B" w:rsidRPr="004B24F3" w:rsidRDefault="0042135B" w:rsidP="0042135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Processed genetic samples</w:t>
                      </w:r>
                    </w:p>
                    <w:p w14:paraId="14BC32CB" w14:textId="0C78F4B0" w:rsidR="003B02E7" w:rsidRPr="00100EB1" w:rsidRDefault="00100EB1" w:rsidP="00100EB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C</w:t>
                      </w:r>
                      <w:r w:rsidR="003B02E7" w:rsidRPr="00100EB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ensused &gt;10,000 </w:t>
                      </w:r>
                      <w:r w:rsidR="00F91A7E" w:rsidRPr="00100EB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live </w:t>
                      </w:r>
                      <w:r w:rsidR="003B02E7" w:rsidRPr="00100EB1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beetles with exact precision</w:t>
                      </w:r>
                    </w:p>
                    <w:p w14:paraId="12F55058" w14:textId="77777777" w:rsidR="003B02E7" w:rsidRPr="00855FD4" w:rsidRDefault="003B02E7" w:rsidP="003B02E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Presented lab findings to two scientific audiences</w:t>
                      </w:r>
                    </w:p>
                    <w:p w14:paraId="0453BD14" w14:textId="77777777" w:rsidR="00077762" w:rsidRPr="00077762" w:rsidRDefault="00077762" w:rsidP="00077762">
                      <w:pP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</w:p>
                    <w:p w14:paraId="181423EB" w14:textId="77777777" w:rsidR="00955CD5" w:rsidRDefault="00955CD5" w:rsidP="00775AEA">
                      <w:pPr>
                        <w:pStyle w:val="Heading1"/>
                        <w:spacing w:line="240" w:lineRule="auto"/>
                        <w:ind w:right="-187"/>
                        <w:rPr>
                          <w:sz w:val="28"/>
                          <w:szCs w:val="28"/>
                        </w:rPr>
                      </w:pPr>
                    </w:p>
                    <w:p w14:paraId="63ED2603" w14:textId="569E75A5" w:rsidR="006F6D13" w:rsidRPr="003263A1" w:rsidRDefault="003263A1" w:rsidP="00775AEA">
                      <w:pPr>
                        <w:pStyle w:val="Heading1"/>
                        <w:spacing w:line="240" w:lineRule="auto"/>
                        <w:ind w:right="-187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volunteer</w:t>
                      </w:r>
                      <w:r w:rsidR="006F6D13" w:rsidRPr="003263A1">
                        <w:rPr>
                          <w:sz w:val="28"/>
                          <w:szCs w:val="28"/>
                        </w:rPr>
                        <w:t xml:space="preserve"> Experience </w:t>
                      </w:r>
                    </w:p>
                    <w:p w14:paraId="1BD824BF" w14:textId="63032CB7" w:rsidR="006F6D13" w:rsidRPr="00855FD4" w:rsidRDefault="006F6D13" w:rsidP="000D186A">
                      <w:pPr>
                        <w:pStyle w:val="Heading2"/>
                        <w:contextualSpacing w:val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STUDENT MEMBER </w:t>
                      </w:r>
                      <w:r w:rsidR="00B72F80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and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VOLUNTEER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ab/>
                        <w:t>SEPT 2023 - Present</w:t>
                      </w:r>
                    </w:p>
                    <w:p w14:paraId="69C7C39B" w14:textId="77777777" w:rsidR="006F6D13" w:rsidRPr="00855FD4" w:rsidRDefault="006F6D13" w:rsidP="00860013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Society Of American Foresters (SAF) Alpha Chapter </w:t>
                      </w:r>
                    </w:p>
                    <w:p w14:paraId="69FD976A" w14:textId="7A730891" w:rsidR="006F6D13" w:rsidRPr="00855FD4" w:rsidRDefault="006F6D13" w:rsidP="00860013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Fort Collins, CO</w:t>
                      </w:r>
                    </w:p>
                    <w:p w14:paraId="6E286038" w14:textId="62F1605A" w:rsidR="00DE2B86" w:rsidRPr="00DE2B86" w:rsidRDefault="006F6D13" w:rsidP="00DE2B86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Participat</w:t>
                      </w:r>
                      <w:r w:rsidR="004961DC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ing</w:t>
                      </w: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in chapter and nationwide SAF meetings and activitie</w:t>
                      </w:r>
                      <w:r w:rsidR="00DE2B86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s</w:t>
                      </w:r>
                    </w:p>
                    <w:p w14:paraId="6410E6F1" w14:textId="3FAE970D" w:rsidR="00DE2B86" w:rsidRDefault="00DE2B86" w:rsidP="00AB0C7C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Volunteering to provide public services</w:t>
                      </w:r>
                    </w:p>
                    <w:p w14:paraId="1E6915ED" w14:textId="610A52A1" w:rsidR="006F6D13" w:rsidRPr="00855FD4" w:rsidRDefault="006F6D13" w:rsidP="00014A53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Staffed </w:t>
                      </w:r>
                      <w:r w:rsidR="004961DC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outreach</w:t>
                      </w: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booth on behalf of the chapter at CSU </w:t>
                      </w:r>
                      <w:r w:rsidR="004961DC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Warner College of Natural Resources </w:t>
                      </w: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a</w:t>
                      </w:r>
                      <w:r w:rsidR="004961DC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t</w:t>
                      </w: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the Society of American Foresters National Convention 2024 </w:t>
                      </w:r>
                    </w:p>
                    <w:p w14:paraId="3E2A7E28" w14:textId="32216CCD" w:rsidR="00014A53" w:rsidRDefault="006F6D13" w:rsidP="00014A53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Staffed an all-day environmental education </w:t>
                      </w:r>
                      <w:r w:rsidR="00B0209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and outreach </w:t>
                      </w: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booth at the Rist Canyon Festival 2024, </w:t>
                      </w:r>
                      <w:r w:rsidR="000D7D02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and communicated</w:t>
                      </w:r>
                      <w:r w:rsidRPr="00855FD4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with children and adults about forest and natural resource management topics </w:t>
                      </w:r>
                    </w:p>
                    <w:p w14:paraId="0BC3A13F" w14:textId="5C07768F" w:rsidR="00813C3C" w:rsidRDefault="00813C3C" w:rsidP="00813C3C">
                      <w:pPr>
                        <w:pStyle w:val="Heading2"/>
                        <w:contextualSpacing w:val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Student Researcher                                                     AUg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202</w:t>
                      </w:r>
                      <w:r w:rsidR="00355A18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4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–</w:t>
                      </w:r>
                      <w:r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July 2025</w:t>
                      </w:r>
                    </w:p>
                    <w:p w14:paraId="6B0D9898" w14:textId="3557A5D7" w:rsidR="00813C3C" w:rsidRPr="00855FD4" w:rsidRDefault="00813C3C" w:rsidP="00813C3C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CSU </w:t>
                      </w:r>
                      <w:r w:rsidR="00B72F80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and</w:t>
                      </w:r>
                      <w: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 The City of Fort Collins</w:t>
                      </w:r>
                    </w:p>
                    <w:p w14:paraId="03A3ED98" w14:textId="77777777" w:rsidR="00813C3C" w:rsidRDefault="00813C3C" w:rsidP="00813C3C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Fort Collins, CO</w:t>
                      </w:r>
                    </w:p>
                    <w:p w14:paraId="42DE82C3" w14:textId="77777777" w:rsidR="00813C3C" w:rsidRDefault="00813C3C" w:rsidP="00813C3C">
                      <w:pPr>
                        <w:pStyle w:val="Heading2"/>
                        <w:numPr>
                          <w:ilvl w:val="0"/>
                          <w:numId w:val="18"/>
                        </w:numP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Designed and performed a needs assessment for the Fort Collins Native American community</w:t>
                      </w:r>
                    </w:p>
                    <w:p w14:paraId="6D4B4290" w14:textId="77777777" w:rsidR="00813C3C" w:rsidRPr="00EE3328" w:rsidRDefault="00813C3C" w:rsidP="00813C3C">
                      <w:pPr>
                        <w:pStyle w:val="Heading2"/>
                        <w:numPr>
                          <w:ilvl w:val="0"/>
                          <w:numId w:val="18"/>
                        </w:numP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Conducted outreach at </w:t>
                      </w:r>
                      <w:r w:rsidRPr="00CA7F05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community meetings and city-sponsored event</w:t>
                      </w:r>
                      <w: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s</w:t>
                      </w:r>
                    </w:p>
                    <w:p w14:paraId="7B457257" w14:textId="5D914BCD" w:rsidR="00813C3C" w:rsidRPr="00EE3328" w:rsidRDefault="00813C3C" w:rsidP="00813C3C">
                      <w:pPr>
                        <w:pStyle w:val="Heading2"/>
                        <w:numPr>
                          <w:ilvl w:val="0"/>
                          <w:numId w:val="18"/>
                        </w:numP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 w:rsidRPr="00EE3328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Volunteered at </w:t>
                      </w:r>
                      <w:r w:rsidR="00B74535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the </w:t>
                      </w:r>
                      <w:r w:rsidRPr="00EE3328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Northern Colorado Intertribal Powwow Association </w:t>
                      </w:r>
                      <w:r w:rsidR="00D2328A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2025 </w:t>
                      </w:r>
                      <w:r w:rsidR="00B74535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Annual </w:t>
                      </w:r>
                      <w:r w:rsidRPr="00EE3328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Powwow</w:t>
                      </w:r>
                    </w:p>
                    <w:p w14:paraId="32406054" w14:textId="15225561" w:rsidR="00813C3C" w:rsidRPr="000D186A" w:rsidRDefault="00813C3C" w:rsidP="00813C3C">
                      <w:pPr>
                        <w:pStyle w:val="Heading2"/>
                        <w:numPr>
                          <w:ilvl w:val="0"/>
                          <w:numId w:val="18"/>
                        </w:numPr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EE3328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Sent gifts and thank you </w:t>
                      </w:r>
                      <w:r w:rsidR="001D684F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messages</w:t>
                      </w:r>
                      <w:r w:rsidRPr="00EE3328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to</w:t>
                      </w:r>
                      <w: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</w:t>
                      </w:r>
                      <w:r w:rsidRPr="00EE3328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assessment participants</w:t>
                      </w:r>
                    </w:p>
                    <w:p w14:paraId="3648391B" w14:textId="08A622D1" w:rsidR="00813C3C" w:rsidRPr="00813C3C" w:rsidRDefault="00813C3C" w:rsidP="00813C3C">
                      <w:pPr>
                        <w:pStyle w:val="Heading2"/>
                        <w:numPr>
                          <w:ilvl w:val="0"/>
                          <w:numId w:val="18"/>
                        </w:numPr>
                        <w:rPr>
                          <w:rFonts w:ascii="Amasis MT Pro Light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0D186A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Collaborated with City partners to develop a formal written report detailing assessment findings</w:t>
                      </w:r>
                    </w:p>
                    <w:p w14:paraId="09F102AF" w14:textId="39E25FEA" w:rsidR="006F6D13" w:rsidRPr="00855FD4" w:rsidRDefault="00584987" w:rsidP="00014A53">
                      <w:pPr>
                        <w:pStyle w:val="Heading2"/>
                        <w:contextualSpacing w:val="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Volunteer Educator</w:t>
                      </w:r>
                      <w:r w:rsidR="006F6D13" w:rsidRPr="00855FD4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ab/>
                        <w:t xml:space="preserve">SEPT 2023 – </w:t>
                      </w:r>
                      <w:r w:rsidR="00014A53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April 2025</w:t>
                      </w:r>
                    </w:p>
                    <w:p w14:paraId="59DB33A9" w14:textId="77777777" w:rsidR="006F6D13" w:rsidRPr="00855FD4" w:rsidRDefault="006F6D13" w:rsidP="00860013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 xml:space="preserve">CSU Environmental Learning Center (ELC) </w:t>
                      </w:r>
                    </w:p>
                    <w:p w14:paraId="4CFA89E1" w14:textId="77777777" w:rsidR="006129BE" w:rsidRDefault="006F6D13" w:rsidP="00860013">
                      <w:pPr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855FD4"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  <w:t>Fort Collins, CO</w:t>
                      </w:r>
                    </w:p>
                    <w:p w14:paraId="1772A1E6" w14:textId="1D4075F9" w:rsidR="00C875CC" w:rsidRPr="006129BE" w:rsidRDefault="00C875CC" w:rsidP="00AB0C7C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before="120"/>
                        <w:rPr>
                          <w:rFonts w:ascii="Amasis MT Pro Light" w:eastAsiaTheme="minorHAnsi" w:hAnsi="Amasis MT Pro Light"/>
                          <w:i/>
                          <w:iCs/>
                          <w:sz w:val="22"/>
                          <w:szCs w:val="22"/>
                        </w:rPr>
                      </w:pPr>
                      <w:r w:rsidRPr="006129BE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 xml:space="preserve">Worked as an environmental science educator and interpreter in indoor and outdoor settings </w:t>
                      </w:r>
                    </w:p>
                    <w:p w14:paraId="23B9BFB6" w14:textId="4C4933DF" w:rsidR="00C875CC" w:rsidRPr="00670151" w:rsidRDefault="00C875CC" w:rsidP="00AB0C7C">
                      <w:pPr>
                        <w:pStyle w:val="Heading2"/>
                        <w:numPr>
                          <w:ilvl w:val="0"/>
                          <w:numId w:val="14"/>
                        </w:numPr>
                        <w:spacing w:before="0"/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 w:rsidRPr="00670151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Contributed to lesson plans for</w:t>
                      </w:r>
                      <w:r w:rsidR="00D2328A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</w:t>
                      </w:r>
                      <w:r w:rsidRPr="00670151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students ages 8–11 including lessons in hydrology, forestry, geology, and ecology </w:t>
                      </w:r>
                      <w:r w:rsidR="00F91A7E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as a par</w:t>
                      </w:r>
                      <w:r w:rsid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t</w:t>
                      </w:r>
                      <w:r w:rsidR="00F91A7E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of the </w:t>
                      </w:r>
                      <w:r w:rsid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G</w:t>
                      </w:r>
                      <w:r w:rsidR="00E55EA3" w:rsidRP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irls </w:t>
                      </w:r>
                      <w:r w:rsid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A</w:t>
                      </w:r>
                      <w:r w:rsidR="00E55EA3" w:rsidRP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dvancing </w:t>
                      </w:r>
                      <w:r w:rsid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S</w:t>
                      </w:r>
                      <w:r w:rsidR="00E55EA3" w:rsidRP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cientific </w:t>
                      </w:r>
                      <w:r w:rsid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P</w:t>
                      </w:r>
                      <w:r w:rsidR="00E55EA3" w:rsidRP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rogress</w:t>
                      </w:r>
                      <w:r w:rsid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(</w:t>
                      </w:r>
                      <w:r w:rsidR="00F91A7E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GASP</w:t>
                      </w:r>
                      <w:r w:rsidR="00E55EA3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>)</w:t>
                      </w:r>
                      <w:r w:rsidR="00F91A7E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 program</w:t>
                      </w:r>
                    </w:p>
                    <w:p w14:paraId="27FC63B7" w14:textId="77777777" w:rsidR="00C875CC" w:rsidRPr="00670151" w:rsidRDefault="00C875CC" w:rsidP="00AB0C7C">
                      <w:pPr>
                        <w:pStyle w:val="Heading2"/>
                        <w:numPr>
                          <w:ilvl w:val="0"/>
                          <w:numId w:val="14"/>
                        </w:numPr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</w:pPr>
                      <w:r w:rsidRPr="00670151">
                        <w:rPr>
                          <w:rFonts w:ascii="Amasis MT Pro Light" w:eastAsiaTheme="minorEastAsia" w:hAnsi="Amasis MT Pro Light"/>
                          <w:b w:val="0"/>
                          <w:bCs w:val="0"/>
                          <w:caps w:val="0"/>
                          <w:sz w:val="22"/>
                          <w:szCs w:val="22"/>
                        </w:rPr>
                        <w:t xml:space="preserve">Supervised children ages 6–12 on an outdoor guided tour </w:t>
                      </w:r>
                    </w:p>
                    <w:p w14:paraId="14ACF00C" w14:textId="77777777" w:rsidR="009F4E53" w:rsidRDefault="009F4E53" w:rsidP="009F4E5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 w:rsidRPr="009F4E53"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Taught lessons as a part of the ELC’s weekly afterschool program and all-day Great School Escape program</w:t>
                      </w:r>
                    </w:p>
                    <w:p w14:paraId="22089317" w14:textId="77777777" w:rsidR="00014A53" w:rsidRDefault="00014A53" w:rsidP="00014A5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before="120"/>
                        <w:rPr>
                          <w:rFonts w:ascii="Amasis MT Pro Light" w:hAnsi="Amasis MT Pro Light"/>
                          <w:sz w:val="22"/>
                          <w:szCs w:val="22"/>
                        </w:rPr>
                      </w:pPr>
                      <w:r>
                        <w:rPr>
                          <w:rFonts w:ascii="Amasis MT Pro Light" w:hAnsi="Amasis MT Pro Light"/>
                          <w:sz w:val="22"/>
                          <w:szCs w:val="22"/>
                        </w:rPr>
                        <w:t>Acted as an environmental educator and interpreter at an outdoor girl scout activity in spring 2025</w:t>
                      </w:r>
                    </w:p>
                    <w:p w14:paraId="34D3326E" w14:textId="6514FF86" w:rsidR="006F6D13" w:rsidRPr="006F6D13" w:rsidRDefault="006F6D13" w:rsidP="009F4E53">
                      <w:pPr>
                        <w:pStyle w:val="Heading2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sectPr w:rsidR="00130AC8" w:rsidRPr="00942525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4D4A0A"/>
    <w:multiLevelType w:val="hybridMultilevel"/>
    <w:tmpl w:val="3CE20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11A55"/>
    <w:multiLevelType w:val="hybridMultilevel"/>
    <w:tmpl w:val="AA42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332E3"/>
    <w:multiLevelType w:val="hybridMultilevel"/>
    <w:tmpl w:val="D75A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97FF9"/>
    <w:multiLevelType w:val="hybridMultilevel"/>
    <w:tmpl w:val="95348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B4587"/>
    <w:multiLevelType w:val="hybridMultilevel"/>
    <w:tmpl w:val="647E9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402FD"/>
    <w:multiLevelType w:val="hybridMultilevel"/>
    <w:tmpl w:val="82FA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B30CC"/>
    <w:multiLevelType w:val="hybridMultilevel"/>
    <w:tmpl w:val="7430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D510C"/>
    <w:multiLevelType w:val="hybridMultilevel"/>
    <w:tmpl w:val="055C1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C2AEC"/>
    <w:multiLevelType w:val="hybridMultilevel"/>
    <w:tmpl w:val="AF1EC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02714"/>
    <w:multiLevelType w:val="hybridMultilevel"/>
    <w:tmpl w:val="C2CC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C086B"/>
    <w:multiLevelType w:val="hybridMultilevel"/>
    <w:tmpl w:val="5D2E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882070"/>
    <w:multiLevelType w:val="hybridMultilevel"/>
    <w:tmpl w:val="42C88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6"/>
  </w:num>
  <w:num w:numId="2" w16cid:durableId="1653171619">
    <w:abstractNumId w:val="7"/>
  </w:num>
  <w:num w:numId="3" w16cid:durableId="950356249">
    <w:abstractNumId w:val="5"/>
  </w:num>
  <w:num w:numId="4" w16cid:durableId="1735736264">
    <w:abstractNumId w:val="8"/>
  </w:num>
  <w:num w:numId="5" w16cid:durableId="1458259535">
    <w:abstractNumId w:val="14"/>
  </w:num>
  <w:num w:numId="6" w16cid:durableId="1490630644">
    <w:abstractNumId w:val="0"/>
  </w:num>
  <w:num w:numId="7" w16cid:durableId="1308516280">
    <w:abstractNumId w:val="17"/>
  </w:num>
  <w:num w:numId="8" w16cid:durableId="844058558">
    <w:abstractNumId w:val="15"/>
  </w:num>
  <w:num w:numId="9" w16cid:durableId="1039236958">
    <w:abstractNumId w:val="2"/>
  </w:num>
  <w:num w:numId="10" w16cid:durableId="2133940255">
    <w:abstractNumId w:val="13"/>
  </w:num>
  <w:num w:numId="11" w16cid:durableId="2121410233">
    <w:abstractNumId w:val="9"/>
  </w:num>
  <w:num w:numId="12" w16cid:durableId="1949002069">
    <w:abstractNumId w:val="4"/>
  </w:num>
  <w:num w:numId="13" w16cid:durableId="952444858">
    <w:abstractNumId w:val="12"/>
  </w:num>
  <w:num w:numId="14" w16cid:durableId="400637971">
    <w:abstractNumId w:val="16"/>
  </w:num>
  <w:num w:numId="15" w16cid:durableId="410128663">
    <w:abstractNumId w:val="10"/>
  </w:num>
  <w:num w:numId="16" w16cid:durableId="895627679">
    <w:abstractNumId w:val="11"/>
  </w:num>
  <w:num w:numId="17" w16cid:durableId="298347203">
    <w:abstractNumId w:val="1"/>
  </w:num>
  <w:num w:numId="18" w16cid:durableId="839082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3E8"/>
    <w:rsid w:val="00000AFB"/>
    <w:rsid w:val="00011AC1"/>
    <w:rsid w:val="000121FE"/>
    <w:rsid w:val="00014A53"/>
    <w:rsid w:val="000152B4"/>
    <w:rsid w:val="00016987"/>
    <w:rsid w:val="00020262"/>
    <w:rsid w:val="0002207D"/>
    <w:rsid w:val="00023EB3"/>
    <w:rsid w:val="000260B4"/>
    <w:rsid w:val="00031AB2"/>
    <w:rsid w:val="00036133"/>
    <w:rsid w:val="000376D0"/>
    <w:rsid w:val="00037C55"/>
    <w:rsid w:val="00050A26"/>
    <w:rsid w:val="000531A2"/>
    <w:rsid w:val="00054F97"/>
    <w:rsid w:val="00055179"/>
    <w:rsid w:val="0006054C"/>
    <w:rsid w:val="00063E45"/>
    <w:rsid w:val="000665C3"/>
    <w:rsid w:val="00070D27"/>
    <w:rsid w:val="00077762"/>
    <w:rsid w:val="00077BA8"/>
    <w:rsid w:val="00077F56"/>
    <w:rsid w:val="0008027E"/>
    <w:rsid w:val="00086741"/>
    <w:rsid w:val="00090457"/>
    <w:rsid w:val="00094EC0"/>
    <w:rsid w:val="00097EEA"/>
    <w:rsid w:val="000A02D0"/>
    <w:rsid w:val="000B08AF"/>
    <w:rsid w:val="000B1259"/>
    <w:rsid w:val="000B1848"/>
    <w:rsid w:val="000B2C8B"/>
    <w:rsid w:val="000B2E52"/>
    <w:rsid w:val="000B4BDB"/>
    <w:rsid w:val="000B5170"/>
    <w:rsid w:val="000C2682"/>
    <w:rsid w:val="000C4EB2"/>
    <w:rsid w:val="000C710D"/>
    <w:rsid w:val="000D186A"/>
    <w:rsid w:val="000D5625"/>
    <w:rsid w:val="000D7D02"/>
    <w:rsid w:val="000E6429"/>
    <w:rsid w:val="000F0194"/>
    <w:rsid w:val="000F6566"/>
    <w:rsid w:val="000F7667"/>
    <w:rsid w:val="000F767E"/>
    <w:rsid w:val="000F77E6"/>
    <w:rsid w:val="000F7D99"/>
    <w:rsid w:val="00100EB1"/>
    <w:rsid w:val="00101D5F"/>
    <w:rsid w:val="00102018"/>
    <w:rsid w:val="00107849"/>
    <w:rsid w:val="00120006"/>
    <w:rsid w:val="0012147B"/>
    <w:rsid w:val="00121D35"/>
    <w:rsid w:val="0012293C"/>
    <w:rsid w:val="00123E24"/>
    <w:rsid w:val="00126A95"/>
    <w:rsid w:val="001307FD"/>
    <w:rsid w:val="00130871"/>
    <w:rsid w:val="00130AC8"/>
    <w:rsid w:val="001317CF"/>
    <w:rsid w:val="00131CBB"/>
    <w:rsid w:val="00137760"/>
    <w:rsid w:val="001379D7"/>
    <w:rsid w:val="00137C50"/>
    <w:rsid w:val="00141147"/>
    <w:rsid w:val="00141552"/>
    <w:rsid w:val="001420EC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3567"/>
    <w:rsid w:val="00174385"/>
    <w:rsid w:val="0017726D"/>
    <w:rsid w:val="00177CBE"/>
    <w:rsid w:val="00186678"/>
    <w:rsid w:val="001905E9"/>
    <w:rsid w:val="00190ED1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C7151"/>
    <w:rsid w:val="001D1032"/>
    <w:rsid w:val="001D684F"/>
    <w:rsid w:val="001D78B7"/>
    <w:rsid w:val="001E16C3"/>
    <w:rsid w:val="001E16F3"/>
    <w:rsid w:val="001E20D0"/>
    <w:rsid w:val="001E3A8D"/>
    <w:rsid w:val="001F0876"/>
    <w:rsid w:val="001F2757"/>
    <w:rsid w:val="001F2C7D"/>
    <w:rsid w:val="001F47C3"/>
    <w:rsid w:val="001F4A44"/>
    <w:rsid w:val="001F5219"/>
    <w:rsid w:val="001F5955"/>
    <w:rsid w:val="001F76AD"/>
    <w:rsid w:val="002021A0"/>
    <w:rsid w:val="00202527"/>
    <w:rsid w:val="002106F7"/>
    <w:rsid w:val="00214F05"/>
    <w:rsid w:val="00216323"/>
    <w:rsid w:val="00222C2E"/>
    <w:rsid w:val="0022765C"/>
    <w:rsid w:val="00233CA7"/>
    <w:rsid w:val="002370BA"/>
    <w:rsid w:val="00240CC4"/>
    <w:rsid w:val="002438EF"/>
    <w:rsid w:val="00246C4C"/>
    <w:rsid w:val="002510B3"/>
    <w:rsid w:val="00252E74"/>
    <w:rsid w:val="0025741E"/>
    <w:rsid w:val="00257A1C"/>
    <w:rsid w:val="002603E5"/>
    <w:rsid w:val="002638D2"/>
    <w:rsid w:val="00264B92"/>
    <w:rsid w:val="00264FFA"/>
    <w:rsid w:val="002714A9"/>
    <w:rsid w:val="00273B80"/>
    <w:rsid w:val="00276B01"/>
    <w:rsid w:val="00277781"/>
    <w:rsid w:val="0028153A"/>
    <w:rsid w:val="00281542"/>
    <w:rsid w:val="002819FD"/>
    <w:rsid w:val="00287019"/>
    <w:rsid w:val="00293782"/>
    <w:rsid w:val="0029441D"/>
    <w:rsid w:val="002959CA"/>
    <w:rsid w:val="002968AD"/>
    <w:rsid w:val="00296E25"/>
    <w:rsid w:val="002976DA"/>
    <w:rsid w:val="002A3FC5"/>
    <w:rsid w:val="002B3FF0"/>
    <w:rsid w:val="002B51A5"/>
    <w:rsid w:val="002C1B16"/>
    <w:rsid w:val="002C56E1"/>
    <w:rsid w:val="002D0BFD"/>
    <w:rsid w:val="002D3ED4"/>
    <w:rsid w:val="002E5F7B"/>
    <w:rsid w:val="002F4CE7"/>
    <w:rsid w:val="00300D10"/>
    <w:rsid w:val="00305473"/>
    <w:rsid w:val="00311D05"/>
    <w:rsid w:val="00312EFA"/>
    <w:rsid w:val="00314AC7"/>
    <w:rsid w:val="00321864"/>
    <w:rsid w:val="003263A1"/>
    <w:rsid w:val="00332E68"/>
    <w:rsid w:val="00340EA1"/>
    <w:rsid w:val="003416EA"/>
    <w:rsid w:val="00341805"/>
    <w:rsid w:val="00341BFB"/>
    <w:rsid w:val="00342D20"/>
    <w:rsid w:val="00344C80"/>
    <w:rsid w:val="003457B8"/>
    <w:rsid w:val="00350A01"/>
    <w:rsid w:val="00351E96"/>
    <w:rsid w:val="00355A18"/>
    <w:rsid w:val="00357D29"/>
    <w:rsid w:val="00360784"/>
    <w:rsid w:val="003615F4"/>
    <w:rsid w:val="00362769"/>
    <w:rsid w:val="00366618"/>
    <w:rsid w:val="00371308"/>
    <w:rsid w:val="0037218D"/>
    <w:rsid w:val="003734AB"/>
    <w:rsid w:val="00373C83"/>
    <w:rsid w:val="003742B1"/>
    <w:rsid w:val="00384BCF"/>
    <w:rsid w:val="003851E2"/>
    <w:rsid w:val="00390ACF"/>
    <w:rsid w:val="003919F8"/>
    <w:rsid w:val="00393CDF"/>
    <w:rsid w:val="003957F8"/>
    <w:rsid w:val="00397941"/>
    <w:rsid w:val="003A0613"/>
    <w:rsid w:val="003A0F82"/>
    <w:rsid w:val="003A65B7"/>
    <w:rsid w:val="003A67B6"/>
    <w:rsid w:val="003A7CE3"/>
    <w:rsid w:val="003B02E7"/>
    <w:rsid w:val="003B1DC7"/>
    <w:rsid w:val="003B3E4B"/>
    <w:rsid w:val="003B526C"/>
    <w:rsid w:val="003C0C1C"/>
    <w:rsid w:val="003C3251"/>
    <w:rsid w:val="003C5693"/>
    <w:rsid w:val="003C700B"/>
    <w:rsid w:val="003C76A7"/>
    <w:rsid w:val="003D4DA3"/>
    <w:rsid w:val="003E2A13"/>
    <w:rsid w:val="003E3CD8"/>
    <w:rsid w:val="003E6530"/>
    <w:rsid w:val="003F171E"/>
    <w:rsid w:val="003F17FA"/>
    <w:rsid w:val="003F4E19"/>
    <w:rsid w:val="003F6594"/>
    <w:rsid w:val="003F6C25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17174"/>
    <w:rsid w:val="0042135B"/>
    <w:rsid w:val="00422B51"/>
    <w:rsid w:val="004241A7"/>
    <w:rsid w:val="00424D16"/>
    <w:rsid w:val="00426E33"/>
    <w:rsid w:val="004312BA"/>
    <w:rsid w:val="00436379"/>
    <w:rsid w:val="00441BEB"/>
    <w:rsid w:val="0044248B"/>
    <w:rsid w:val="004438FE"/>
    <w:rsid w:val="00443DC7"/>
    <w:rsid w:val="00447D6C"/>
    <w:rsid w:val="00450C3C"/>
    <w:rsid w:val="00451F43"/>
    <w:rsid w:val="004612D6"/>
    <w:rsid w:val="00465F3A"/>
    <w:rsid w:val="00470088"/>
    <w:rsid w:val="00474207"/>
    <w:rsid w:val="004752EC"/>
    <w:rsid w:val="004761A2"/>
    <w:rsid w:val="0047622B"/>
    <w:rsid w:val="00493E2B"/>
    <w:rsid w:val="004961DC"/>
    <w:rsid w:val="004A1E9C"/>
    <w:rsid w:val="004A633B"/>
    <w:rsid w:val="004B0444"/>
    <w:rsid w:val="004B10A0"/>
    <w:rsid w:val="004B24F3"/>
    <w:rsid w:val="004B28F6"/>
    <w:rsid w:val="004D364F"/>
    <w:rsid w:val="004D717F"/>
    <w:rsid w:val="004F0100"/>
    <w:rsid w:val="004F0232"/>
    <w:rsid w:val="0050219A"/>
    <w:rsid w:val="00503498"/>
    <w:rsid w:val="005056BD"/>
    <w:rsid w:val="0051000E"/>
    <w:rsid w:val="00510947"/>
    <w:rsid w:val="00510BE9"/>
    <w:rsid w:val="00513D8F"/>
    <w:rsid w:val="00516DC5"/>
    <w:rsid w:val="00520345"/>
    <w:rsid w:val="00520E08"/>
    <w:rsid w:val="00522D71"/>
    <w:rsid w:val="00523EE0"/>
    <w:rsid w:val="00524207"/>
    <w:rsid w:val="00524801"/>
    <w:rsid w:val="00525182"/>
    <w:rsid w:val="005306FB"/>
    <w:rsid w:val="005418F2"/>
    <w:rsid w:val="00551038"/>
    <w:rsid w:val="005563B6"/>
    <w:rsid w:val="00562236"/>
    <w:rsid w:val="00563A17"/>
    <w:rsid w:val="00570F10"/>
    <w:rsid w:val="00571562"/>
    <w:rsid w:val="00575277"/>
    <w:rsid w:val="00584987"/>
    <w:rsid w:val="00586111"/>
    <w:rsid w:val="0058697A"/>
    <w:rsid w:val="00587366"/>
    <w:rsid w:val="00587AF5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0BF9"/>
    <w:rsid w:val="005E4A0C"/>
    <w:rsid w:val="005F14F4"/>
    <w:rsid w:val="005F5849"/>
    <w:rsid w:val="006015A8"/>
    <w:rsid w:val="006043A8"/>
    <w:rsid w:val="00607469"/>
    <w:rsid w:val="006111D1"/>
    <w:rsid w:val="006129BE"/>
    <w:rsid w:val="00613D61"/>
    <w:rsid w:val="00613E26"/>
    <w:rsid w:val="00627128"/>
    <w:rsid w:val="006317AA"/>
    <w:rsid w:val="006334CA"/>
    <w:rsid w:val="0063627E"/>
    <w:rsid w:val="006510C6"/>
    <w:rsid w:val="006513EF"/>
    <w:rsid w:val="00652941"/>
    <w:rsid w:val="00654639"/>
    <w:rsid w:val="00654BFC"/>
    <w:rsid w:val="006602EF"/>
    <w:rsid w:val="00660AF1"/>
    <w:rsid w:val="00661C65"/>
    <w:rsid w:val="00661EB0"/>
    <w:rsid w:val="00662CEA"/>
    <w:rsid w:val="0066642A"/>
    <w:rsid w:val="00670CAA"/>
    <w:rsid w:val="00673510"/>
    <w:rsid w:val="00675321"/>
    <w:rsid w:val="00681E17"/>
    <w:rsid w:val="00684D43"/>
    <w:rsid w:val="00685182"/>
    <w:rsid w:val="006869D6"/>
    <w:rsid w:val="006878BB"/>
    <w:rsid w:val="00690354"/>
    <w:rsid w:val="00692C8F"/>
    <w:rsid w:val="00695B02"/>
    <w:rsid w:val="00695B2B"/>
    <w:rsid w:val="00696686"/>
    <w:rsid w:val="006A4765"/>
    <w:rsid w:val="006A5877"/>
    <w:rsid w:val="006B3A0A"/>
    <w:rsid w:val="006C124E"/>
    <w:rsid w:val="006C1F35"/>
    <w:rsid w:val="006D2AA5"/>
    <w:rsid w:val="006D3FD2"/>
    <w:rsid w:val="006D7923"/>
    <w:rsid w:val="006E086C"/>
    <w:rsid w:val="006E51C0"/>
    <w:rsid w:val="006E6FFD"/>
    <w:rsid w:val="006F6977"/>
    <w:rsid w:val="006F6D13"/>
    <w:rsid w:val="007022ED"/>
    <w:rsid w:val="00717703"/>
    <w:rsid w:val="00726FB1"/>
    <w:rsid w:val="00726FB4"/>
    <w:rsid w:val="00727E18"/>
    <w:rsid w:val="007303F1"/>
    <w:rsid w:val="00730706"/>
    <w:rsid w:val="00732267"/>
    <w:rsid w:val="00737932"/>
    <w:rsid w:val="00740BAE"/>
    <w:rsid w:val="00743B70"/>
    <w:rsid w:val="00747901"/>
    <w:rsid w:val="00750048"/>
    <w:rsid w:val="0075651A"/>
    <w:rsid w:val="00757556"/>
    <w:rsid w:val="007646B0"/>
    <w:rsid w:val="00774A99"/>
    <w:rsid w:val="00775AEA"/>
    <w:rsid w:val="00775D21"/>
    <w:rsid w:val="00775EA9"/>
    <w:rsid w:val="00790485"/>
    <w:rsid w:val="00792B8D"/>
    <w:rsid w:val="007967D0"/>
    <w:rsid w:val="007A0D2C"/>
    <w:rsid w:val="007B0DD2"/>
    <w:rsid w:val="007B62C3"/>
    <w:rsid w:val="007C1D70"/>
    <w:rsid w:val="007C4D48"/>
    <w:rsid w:val="007D0B2B"/>
    <w:rsid w:val="007D171D"/>
    <w:rsid w:val="007D77FB"/>
    <w:rsid w:val="007E1764"/>
    <w:rsid w:val="007E7606"/>
    <w:rsid w:val="007F3707"/>
    <w:rsid w:val="007F3F8E"/>
    <w:rsid w:val="007F4BC9"/>
    <w:rsid w:val="007F5AC2"/>
    <w:rsid w:val="007F5F4B"/>
    <w:rsid w:val="00800785"/>
    <w:rsid w:val="00802E2B"/>
    <w:rsid w:val="00807660"/>
    <w:rsid w:val="0081098A"/>
    <w:rsid w:val="008118B4"/>
    <w:rsid w:val="00813C3C"/>
    <w:rsid w:val="00817A88"/>
    <w:rsid w:val="008209AB"/>
    <w:rsid w:val="008209E6"/>
    <w:rsid w:val="00820A2F"/>
    <w:rsid w:val="00821F4A"/>
    <w:rsid w:val="00822B87"/>
    <w:rsid w:val="00823D01"/>
    <w:rsid w:val="00823ECA"/>
    <w:rsid w:val="00825097"/>
    <w:rsid w:val="00840BA0"/>
    <w:rsid w:val="00842EBF"/>
    <w:rsid w:val="00844EB5"/>
    <w:rsid w:val="008453E2"/>
    <w:rsid w:val="00845B87"/>
    <w:rsid w:val="00846BAE"/>
    <w:rsid w:val="00851830"/>
    <w:rsid w:val="00852520"/>
    <w:rsid w:val="00855FD4"/>
    <w:rsid w:val="00856E18"/>
    <w:rsid w:val="00860013"/>
    <w:rsid w:val="00862282"/>
    <w:rsid w:val="008644D4"/>
    <w:rsid w:val="008657C2"/>
    <w:rsid w:val="008707A6"/>
    <w:rsid w:val="0087168D"/>
    <w:rsid w:val="00871B93"/>
    <w:rsid w:val="008753E8"/>
    <w:rsid w:val="00884DFD"/>
    <w:rsid w:val="008854CA"/>
    <w:rsid w:val="008901E1"/>
    <w:rsid w:val="008903DC"/>
    <w:rsid w:val="008926F9"/>
    <w:rsid w:val="00894087"/>
    <w:rsid w:val="00894889"/>
    <w:rsid w:val="00894A60"/>
    <w:rsid w:val="008A1BC9"/>
    <w:rsid w:val="008A4B9E"/>
    <w:rsid w:val="008B2E7E"/>
    <w:rsid w:val="008B609D"/>
    <w:rsid w:val="008B68EE"/>
    <w:rsid w:val="008B7C66"/>
    <w:rsid w:val="008C0071"/>
    <w:rsid w:val="008C1EFE"/>
    <w:rsid w:val="008E342E"/>
    <w:rsid w:val="008E5A10"/>
    <w:rsid w:val="008E6586"/>
    <w:rsid w:val="00913467"/>
    <w:rsid w:val="0091453B"/>
    <w:rsid w:val="00926224"/>
    <w:rsid w:val="00926314"/>
    <w:rsid w:val="0092647F"/>
    <w:rsid w:val="00927692"/>
    <w:rsid w:val="00930665"/>
    <w:rsid w:val="009320AB"/>
    <w:rsid w:val="00941AD8"/>
    <w:rsid w:val="00942525"/>
    <w:rsid w:val="00943B91"/>
    <w:rsid w:val="00944C71"/>
    <w:rsid w:val="009467DC"/>
    <w:rsid w:val="009531DE"/>
    <w:rsid w:val="00955CD5"/>
    <w:rsid w:val="00962AA5"/>
    <w:rsid w:val="00974714"/>
    <w:rsid w:val="00975157"/>
    <w:rsid w:val="00976F98"/>
    <w:rsid w:val="00981D62"/>
    <w:rsid w:val="009877FA"/>
    <w:rsid w:val="00987DC7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C6FFA"/>
    <w:rsid w:val="009D0CF3"/>
    <w:rsid w:val="009D5BCD"/>
    <w:rsid w:val="009E04D5"/>
    <w:rsid w:val="009E470D"/>
    <w:rsid w:val="009F156B"/>
    <w:rsid w:val="009F4E53"/>
    <w:rsid w:val="009F6345"/>
    <w:rsid w:val="009F66AE"/>
    <w:rsid w:val="00A00A5E"/>
    <w:rsid w:val="00A01211"/>
    <w:rsid w:val="00A02C36"/>
    <w:rsid w:val="00A07DAF"/>
    <w:rsid w:val="00A10018"/>
    <w:rsid w:val="00A12AA4"/>
    <w:rsid w:val="00A171E5"/>
    <w:rsid w:val="00A17651"/>
    <w:rsid w:val="00A248B9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767AF"/>
    <w:rsid w:val="00A80BB9"/>
    <w:rsid w:val="00A80D51"/>
    <w:rsid w:val="00A81645"/>
    <w:rsid w:val="00A93689"/>
    <w:rsid w:val="00A94866"/>
    <w:rsid w:val="00AA5419"/>
    <w:rsid w:val="00AA58B0"/>
    <w:rsid w:val="00AA6843"/>
    <w:rsid w:val="00AB0C7C"/>
    <w:rsid w:val="00AB49A9"/>
    <w:rsid w:val="00AB49FC"/>
    <w:rsid w:val="00AC14E1"/>
    <w:rsid w:val="00AC4725"/>
    <w:rsid w:val="00AD1749"/>
    <w:rsid w:val="00AE3DA4"/>
    <w:rsid w:val="00AE3FD6"/>
    <w:rsid w:val="00AE6532"/>
    <w:rsid w:val="00AE67B1"/>
    <w:rsid w:val="00AE76D3"/>
    <w:rsid w:val="00AE7D1B"/>
    <w:rsid w:val="00AE7EE5"/>
    <w:rsid w:val="00B02094"/>
    <w:rsid w:val="00B04CA0"/>
    <w:rsid w:val="00B06D80"/>
    <w:rsid w:val="00B11992"/>
    <w:rsid w:val="00B11E40"/>
    <w:rsid w:val="00B148BF"/>
    <w:rsid w:val="00B17192"/>
    <w:rsid w:val="00B17EAB"/>
    <w:rsid w:val="00B23426"/>
    <w:rsid w:val="00B275FC"/>
    <w:rsid w:val="00B3412F"/>
    <w:rsid w:val="00B3528E"/>
    <w:rsid w:val="00B41035"/>
    <w:rsid w:val="00B41085"/>
    <w:rsid w:val="00B4377A"/>
    <w:rsid w:val="00B603D6"/>
    <w:rsid w:val="00B72F80"/>
    <w:rsid w:val="00B74535"/>
    <w:rsid w:val="00B766A4"/>
    <w:rsid w:val="00B76A14"/>
    <w:rsid w:val="00B84DF4"/>
    <w:rsid w:val="00B860C1"/>
    <w:rsid w:val="00B903E0"/>
    <w:rsid w:val="00B92036"/>
    <w:rsid w:val="00B97D2C"/>
    <w:rsid w:val="00BA2628"/>
    <w:rsid w:val="00BA4D2A"/>
    <w:rsid w:val="00BA4E18"/>
    <w:rsid w:val="00BA7970"/>
    <w:rsid w:val="00BC05C2"/>
    <w:rsid w:val="00BC5009"/>
    <w:rsid w:val="00BC7376"/>
    <w:rsid w:val="00BD0759"/>
    <w:rsid w:val="00BD24EA"/>
    <w:rsid w:val="00BD58FF"/>
    <w:rsid w:val="00BD5B0C"/>
    <w:rsid w:val="00BD7323"/>
    <w:rsid w:val="00BE094D"/>
    <w:rsid w:val="00BE3FCB"/>
    <w:rsid w:val="00BE6928"/>
    <w:rsid w:val="00BF0296"/>
    <w:rsid w:val="00BF2186"/>
    <w:rsid w:val="00BF3616"/>
    <w:rsid w:val="00BF5716"/>
    <w:rsid w:val="00C0433F"/>
    <w:rsid w:val="00C10E20"/>
    <w:rsid w:val="00C10F60"/>
    <w:rsid w:val="00C12E71"/>
    <w:rsid w:val="00C166DF"/>
    <w:rsid w:val="00C228E5"/>
    <w:rsid w:val="00C32E19"/>
    <w:rsid w:val="00C34F3B"/>
    <w:rsid w:val="00C40F51"/>
    <w:rsid w:val="00C41C6F"/>
    <w:rsid w:val="00C42659"/>
    <w:rsid w:val="00C43AC6"/>
    <w:rsid w:val="00C4508E"/>
    <w:rsid w:val="00C45878"/>
    <w:rsid w:val="00C5063B"/>
    <w:rsid w:val="00C554D5"/>
    <w:rsid w:val="00C62585"/>
    <w:rsid w:val="00C703CC"/>
    <w:rsid w:val="00C71031"/>
    <w:rsid w:val="00C83646"/>
    <w:rsid w:val="00C875CC"/>
    <w:rsid w:val="00C87AD2"/>
    <w:rsid w:val="00C967A9"/>
    <w:rsid w:val="00C973DE"/>
    <w:rsid w:val="00CA2233"/>
    <w:rsid w:val="00CA28A1"/>
    <w:rsid w:val="00CA306E"/>
    <w:rsid w:val="00CA664E"/>
    <w:rsid w:val="00CA7F05"/>
    <w:rsid w:val="00CB0E7E"/>
    <w:rsid w:val="00CB2E26"/>
    <w:rsid w:val="00CB4648"/>
    <w:rsid w:val="00CB473D"/>
    <w:rsid w:val="00CB5AB3"/>
    <w:rsid w:val="00CC109F"/>
    <w:rsid w:val="00CC32C2"/>
    <w:rsid w:val="00CC342C"/>
    <w:rsid w:val="00CC6239"/>
    <w:rsid w:val="00CC64D9"/>
    <w:rsid w:val="00CD3DC1"/>
    <w:rsid w:val="00CD5114"/>
    <w:rsid w:val="00CD649A"/>
    <w:rsid w:val="00CE2EC1"/>
    <w:rsid w:val="00D06485"/>
    <w:rsid w:val="00D076BB"/>
    <w:rsid w:val="00D10B76"/>
    <w:rsid w:val="00D14367"/>
    <w:rsid w:val="00D1532B"/>
    <w:rsid w:val="00D2064C"/>
    <w:rsid w:val="00D2119B"/>
    <w:rsid w:val="00D21D28"/>
    <w:rsid w:val="00D22C4A"/>
    <w:rsid w:val="00D2328A"/>
    <w:rsid w:val="00D245D7"/>
    <w:rsid w:val="00D26A4E"/>
    <w:rsid w:val="00D27132"/>
    <w:rsid w:val="00D277A8"/>
    <w:rsid w:val="00D328C6"/>
    <w:rsid w:val="00D3632A"/>
    <w:rsid w:val="00D37329"/>
    <w:rsid w:val="00D37D29"/>
    <w:rsid w:val="00D456BD"/>
    <w:rsid w:val="00D45CE4"/>
    <w:rsid w:val="00D51580"/>
    <w:rsid w:val="00D56237"/>
    <w:rsid w:val="00D56608"/>
    <w:rsid w:val="00D61D2A"/>
    <w:rsid w:val="00D62EF3"/>
    <w:rsid w:val="00D633A0"/>
    <w:rsid w:val="00D655CA"/>
    <w:rsid w:val="00D75CE7"/>
    <w:rsid w:val="00D764DB"/>
    <w:rsid w:val="00D80DB4"/>
    <w:rsid w:val="00D82FB1"/>
    <w:rsid w:val="00D83C07"/>
    <w:rsid w:val="00D85B4D"/>
    <w:rsid w:val="00DA0991"/>
    <w:rsid w:val="00DA2E86"/>
    <w:rsid w:val="00DA77D4"/>
    <w:rsid w:val="00DB4804"/>
    <w:rsid w:val="00DB632E"/>
    <w:rsid w:val="00DC028F"/>
    <w:rsid w:val="00DC11A4"/>
    <w:rsid w:val="00DC1275"/>
    <w:rsid w:val="00DC3F42"/>
    <w:rsid w:val="00DC5165"/>
    <w:rsid w:val="00DC73ED"/>
    <w:rsid w:val="00DD115E"/>
    <w:rsid w:val="00DD2D6C"/>
    <w:rsid w:val="00DD7681"/>
    <w:rsid w:val="00DD7B19"/>
    <w:rsid w:val="00DE2B86"/>
    <w:rsid w:val="00DE3D75"/>
    <w:rsid w:val="00DE7923"/>
    <w:rsid w:val="00DF0148"/>
    <w:rsid w:val="00DF089B"/>
    <w:rsid w:val="00DF0E47"/>
    <w:rsid w:val="00DF17A6"/>
    <w:rsid w:val="00DF2A5E"/>
    <w:rsid w:val="00DF46AC"/>
    <w:rsid w:val="00DF5354"/>
    <w:rsid w:val="00DF6B05"/>
    <w:rsid w:val="00DF7610"/>
    <w:rsid w:val="00E02351"/>
    <w:rsid w:val="00E06AB6"/>
    <w:rsid w:val="00E06E90"/>
    <w:rsid w:val="00E0737E"/>
    <w:rsid w:val="00E14F0C"/>
    <w:rsid w:val="00E15892"/>
    <w:rsid w:val="00E306AF"/>
    <w:rsid w:val="00E31246"/>
    <w:rsid w:val="00E3128B"/>
    <w:rsid w:val="00E31427"/>
    <w:rsid w:val="00E40A7F"/>
    <w:rsid w:val="00E412D2"/>
    <w:rsid w:val="00E426C7"/>
    <w:rsid w:val="00E509A5"/>
    <w:rsid w:val="00E51966"/>
    <w:rsid w:val="00E53F4A"/>
    <w:rsid w:val="00E54CD7"/>
    <w:rsid w:val="00E54DC5"/>
    <w:rsid w:val="00E55EA3"/>
    <w:rsid w:val="00E63269"/>
    <w:rsid w:val="00E7420F"/>
    <w:rsid w:val="00E77FA7"/>
    <w:rsid w:val="00E81DFB"/>
    <w:rsid w:val="00E82B98"/>
    <w:rsid w:val="00E853B9"/>
    <w:rsid w:val="00E87DBB"/>
    <w:rsid w:val="00EA0F2B"/>
    <w:rsid w:val="00EA147D"/>
    <w:rsid w:val="00EB6108"/>
    <w:rsid w:val="00EC1A6C"/>
    <w:rsid w:val="00EC255D"/>
    <w:rsid w:val="00EC29D9"/>
    <w:rsid w:val="00EC31DA"/>
    <w:rsid w:val="00ED2462"/>
    <w:rsid w:val="00ED24BF"/>
    <w:rsid w:val="00ED58F8"/>
    <w:rsid w:val="00ED6A73"/>
    <w:rsid w:val="00ED7FBC"/>
    <w:rsid w:val="00EE3328"/>
    <w:rsid w:val="00EE50E1"/>
    <w:rsid w:val="00EE52C2"/>
    <w:rsid w:val="00EF0522"/>
    <w:rsid w:val="00EF6F86"/>
    <w:rsid w:val="00F05711"/>
    <w:rsid w:val="00F1327A"/>
    <w:rsid w:val="00F15509"/>
    <w:rsid w:val="00F15527"/>
    <w:rsid w:val="00F1607F"/>
    <w:rsid w:val="00F24788"/>
    <w:rsid w:val="00F25507"/>
    <w:rsid w:val="00F353CE"/>
    <w:rsid w:val="00F35640"/>
    <w:rsid w:val="00F35DEF"/>
    <w:rsid w:val="00F367E4"/>
    <w:rsid w:val="00F37494"/>
    <w:rsid w:val="00F377FF"/>
    <w:rsid w:val="00F40E68"/>
    <w:rsid w:val="00F4261F"/>
    <w:rsid w:val="00F455D0"/>
    <w:rsid w:val="00F45B95"/>
    <w:rsid w:val="00F52F0F"/>
    <w:rsid w:val="00F53C15"/>
    <w:rsid w:val="00F55FB9"/>
    <w:rsid w:val="00F57AA1"/>
    <w:rsid w:val="00F6342F"/>
    <w:rsid w:val="00F66D6B"/>
    <w:rsid w:val="00F707AA"/>
    <w:rsid w:val="00F71BEB"/>
    <w:rsid w:val="00F7324A"/>
    <w:rsid w:val="00F741D3"/>
    <w:rsid w:val="00F758D3"/>
    <w:rsid w:val="00F758FF"/>
    <w:rsid w:val="00F85EC5"/>
    <w:rsid w:val="00F91A7E"/>
    <w:rsid w:val="00F92098"/>
    <w:rsid w:val="00FA2B14"/>
    <w:rsid w:val="00FA3284"/>
    <w:rsid w:val="00FA5C36"/>
    <w:rsid w:val="00FA75D8"/>
    <w:rsid w:val="00FA79F6"/>
    <w:rsid w:val="00FA7EFA"/>
    <w:rsid w:val="00FB5843"/>
    <w:rsid w:val="00FE2C5D"/>
    <w:rsid w:val="00FE3721"/>
    <w:rsid w:val="00FE4CEB"/>
    <w:rsid w:val="00FE4F1A"/>
    <w:rsid w:val="00FE6C27"/>
    <w:rsid w:val="00FE6F44"/>
    <w:rsid w:val="00FE7E5F"/>
    <w:rsid w:val="00FF206D"/>
    <w:rsid w:val="00FF55B8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9752"/>
  <w15:chartTrackingRefBased/>
  <w15:docId w15:val="{33C2CCD9-33B9-47D1-90E8-5F4620D7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93782"/>
    <w:rPr>
      <w:rFonts w:asciiTheme="minorHAnsi" w:eastAsiaTheme="minorEastAsia" w:hAnsiTheme="minorHAnsi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1E5"/>
    <w:pPr>
      <w:spacing w:line="276" w:lineRule="auto"/>
      <w:ind w:right="-193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3782"/>
    <w:pPr>
      <w:tabs>
        <w:tab w:val="right" w:pos="10800"/>
      </w:tabs>
      <w:spacing w:before="120"/>
      <w:contextualSpacing/>
      <w:outlineLvl w:val="1"/>
    </w:pPr>
    <w:rPr>
      <w:rFonts w:eastAsiaTheme="minorHAnsi"/>
      <w:b/>
      <w:bCs/>
      <w:cap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21A0"/>
    <w:pPr>
      <w:spacing w:after="80"/>
      <w:ind w:left="-142" w:right="-147" w:firstLine="142"/>
      <w:outlineLvl w:val="2"/>
    </w:pPr>
    <w:rPr>
      <w:rFonts w:eastAsiaTheme="minorHAnsi"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3782"/>
    <w:pPr>
      <w:keepNext/>
      <w:keepLines/>
      <w:spacing w:before="120"/>
      <w:outlineLvl w:val="3"/>
    </w:pPr>
    <w:rPr>
      <w:rFonts w:eastAsiaTheme="majorEastAsia" w:cstheme="majorBidi"/>
      <w:i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8E58B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021A0"/>
    <w:pPr>
      <w:spacing w:line="276" w:lineRule="auto"/>
      <w:ind w:left="-142" w:right="-210" w:firstLine="142"/>
      <w:jc w:val="center"/>
    </w:pPr>
    <w:rPr>
      <w:rFonts w:asciiTheme="majorHAnsi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021A0"/>
    <w:rPr>
      <w:rFonts w:asciiTheme="majorHAnsi" w:eastAsiaTheme="minorEastAsia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A0"/>
    <w:pPr>
      <w:spacing w:after="240" w:line="276" w:lineRule="auto"/>
      <w:ind w:left="-142" w:right="-210" w:firstLine="142"/>
      <w:jc w:val="center"/>
    </w:pPr>
    <w:rPr>
      <w:rFonts w:eastAsia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2021A0"/>
    <w:rPr>
      <w:rFonts w:asciiTheme="minorHAnsi" w:hAnsi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A171E5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93782"/>
    <w:rPr>
      <w:rFonts w:asciiTheme="minorHAnsi" w:hAnsiTheme="minorHAnsi"/>
      <w:b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021A0"/>
    <w:rPr>
      <w:rFonts w:asciiTheme="minorHAnsi" w:hAnsiTheme="minorHAnsi"/>
      <w:i/>
      <w:iCs/>
      <w:sz w:val="20"/>
      <w:szCs w:val="20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293782"/>
    <w:pPr>
      <w:spacing w:before="120" w:line="360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93782"/>
    <w:rPr>
      <w:rFonts w:asciiTheme="minorHAnsi" w:eastAsiaTheme="majorEastAsia" w:hAnsiTheme="minorHAnsi" w:cstheme="majorBidi"/>
      <w:iCs/>
      <w:caps/>
      <w:sz w:val="20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942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aria.Vicini@colosate.ed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ourtney.Peterson@colostate.ed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Maria.Vicini@colosate.ed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mie.Dahl@colostate.edu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Courtney.Peterson@colostate.edu" TargetMode="External"/><Relationship Id="rId10" Type="http://schemas.openxmlformats.org/officeDocument/2006/relationships/hyperlink" Target="https://www.linkedin.com/in/rylee-mcmillan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rylee-mcmillan/" TargetMode="External"/><Relationship Id="rId14" Type="http://schemas.openxmlformats.org/officeDocument/2006/relationships/hyperlink" Target="mailto:Jamie.Dahl@colostate.ed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lee\AppData\Roaming\Microsoft\Templates\Modern%20marketing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1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7E9680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8">
      <a:majorFont>
        <a:latin typeface="Baskerville Old Face"/>
        <a:ea typeface=""/>
        <a:cs typeface=""/>
      </a:majorFont>
      <a:minorFont>
        <a:latin typeface="Guli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5E1345EBCC0A46AA1D49BF7AEDC0CB" ma:contentTypeVersion="18" ma:contentTypeDescription="Create a new document." ma:contentTypeScope="" ma:versionID="54301e038293d481b49d362c9650d347">
  <xsd:schema xmlns:xsd="http://www.w3.org/2001/XMLSchema" xmlns:xs="http://www.w3.org/2001/XMLSchema" xmlns:p="http://schemas.microsoft.com/office/2006/metadata/properties" xmlns:ns3="2e55ee47-13ee-4933-89b4-4c4399471dd3" xmlns:ns4="30028437-6f27-4f9e-9525-2de824f3a3b6" targetNamespace="http://schemas.microsoft.com/office/2006/metadata/properties" ma:root="true" ma:fieldsID="56b642ef7f4d76d73e86bb8175fbbc8e" ns3:_="" ns4:_="">
    <xsd:import namespace="2e55ee47-13ee-4933-89b4-4c4399471dd3"/>
    <xsd:import namespace="30028437-6f27-4f9e-9525-2de824f3a3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5ee47-13ee-4933-89b4-4c4399471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028437-6f27-4f9e-9525-2de824f3a3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2e55ee47-13ee-4933-89b4-4c4399471dd3" xsi:nil="true"/>
    <SharedWithUsers xmlns="30028437-6f27-4f9e-9525-2de824f3a3b6">
      <UserInfo>
        <DisplayName/>
        <AccountId xsi:nil="true"/>
        <AccountType/>
      </UserInfo>
    </SharedWithUsers>
    <_activity xmlns="2e55ee47-13ee-4933-89b4-4c4399471dd3" xsi:nil="true"/>
  </documentManagement>
</p:properties>
</file>

<file path=customXml/itemProps1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218013-1A74-48F6-8F2A-879604459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55ee47-13ee-4933-89b4-4c4399471dd3"/>
    <ds:schemaRef ds:uri="30028437-6f27-4f9e-9525-2de824f3a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2e55ee47-13ee-4933-89b4-4c4399471dd3"/>
    <ds:schemaRef ds:uri="30028437-6f27-4f9e-9525-2de824f3a3b6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marketing resume</Template>
  <TotalTime>2</TotalTime>
  <Pages>2</Pages>
  <Words>11</Words>
  <Characters>78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</CharactersWithSpaces>
  <SharedDoc>false</SharedDoc>
  <HyperlinkBase/>
  <HLinks>
    <vt:vector size="24" baseType="variant">
      <vt:variant>
        <vt:i4>2555946</vt:i4>
      </vt:variant>
      <vt:variant>
        <vt:i4>9</vt:i4>
      </vt:variant>
      <vt:variant>
        <vt:i4>0</vt:i4>
      </vt:variant>
      <vt:variant>
        <vt:i4>5</vt:i4>
      </vt:variant>
      <vt:variant>
        <vt:lpwstr>http://www.linkedin.com/in/rylee-mcmillan-145a55290</vt:lpwstr>
      </vt:variant>
      <vt:variant>
        <vt:lpwstr/>
      </vt:variant>
      <vt:variant>
        <vt:i4>393340</vt:i4>
      </vt:variant>
      <vt:variant>
        <vt:i4>6</vt:i4>
      </vt:variant>
      <vt:variant>
        <vt:i4>0</vt:i4>
      </vt:variant>
      <vt:variant>
        <vt:i4>5</vt:i4>
      </vt:variant>
      <vt:variant>
        <vt:lpwstr>mailto:Jamie.Dahl@colostate.edu</vt:lpwstr>
      </vt:variant>
      <vt:variant>
        <vt:lpwstr/>
      </vt:variant>
      <vt:variant>
        <vt:i4>393322</vt:i4>
      </vt:variant>
      <vt:variant>
        <vt:i4>3</vt:i4>
      </vt:variant>
      <vt:variant>
        <vt:i4>0</vt:i4>
      </vt:variant>
      <vt:variant>
        <vt:i4>5</vt:i4>
      </vt:variant>
      <vt:variant>
        <vt:lpwstr>mailto:Scott.Bradfield@colostate.edu</vt:lpwstr>
      </vt:variant>
      <vt:variant>
        <vt:lpwstr/>
      </vt:variant>
      <vt:variant>
        <vt:i4>917626</vt:i4>
      </vt:variant>
      <vt:variant>
        <vt:i4>0</vt:i4>
      </vt:variant>
      <vt:variant>
        <vt:i4>0</vt:i4>
      </vt:variant>
      <vt:variant>
        <vt:i4>5</vt:i4>
      </vt:variant>
      <vt:variant>
        <vt:lpwstr>mailto:Lisa.Metz@colosate.edu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rylee</dc:creator>
  <cp:keywords/>
  <dc:description/>
  <cp:lastModifiedBy>McMillan,Rylee</cp:lastModifiedBy>
  <cp:revision>3</cp:revision>
  <cp:lastPrinted>2025-07-16T22:41:00Z</cp:lastPrinted>
  <dcterms:created xsi:type="dcterms:W3CDTF">2025-10-12T20:53:00Z</dcterms:created>
  <dcterms:modified xsi:type="dcterms:W3CDTF">2025-10-14T21:44:00Z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0x010100D25E1345EBCC0A46AA1D49BF7AEDC0CB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